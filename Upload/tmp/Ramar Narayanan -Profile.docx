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1E0" w:firstRow="1" w:lastRow="1" w:firstColumn="1" w:lastColumn="1" w:noHBand="0" w:noVBand="0"/>
      </w:tblPr>
      <w:tblGrid>
        <w:gridCol w:w="1368"/>
        <w:gridCol w:w="8208"/>
      </w:tblGrid>
      <w:tr w:rsidR="009B71BE">
        <w:tc>
          <w:tcPr>
            <w:tcW w:w="1368" w:type="dxa"/>
          </w:tcPr>
          <w:p w:rsidR="009B71BE" w:rsidRDefault="00271959">
            <w:r>
              <w:object w:dxaOrig="1091" w:dyaOrig="145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4.75pt;height:72.75pt" o:ole="">
                  <v:imagedata r:id="rId9" o:title=""/>
                </v:shape>
                <o:OLEObject Type="Embed" ProgID="PBrush" ShapeID="_x0000_i1025" DrawAspect="Content" ObjectID="_1450963337" r:id="rId10">
                  <o:FieldCodes>\* MERGEFORMAT</o:FieldCodes>
                </o:OLEObject>
              </w:object>
            </w:r>
          </w:p>
        </w:tc>
        <w:tc>
          <w:tcPr>
            <w:tcW w:w="8208" w:type="dxa"/>
          </w:tcPr>
          <w:p w:rsidR="009B71BE" w:rsidRDefault="00063CCD">
            <w:pPr>
              <w:pStyle w:val="Heading1"/>
            </w:pPr>
            <w:r>
              <w:t>Ramar Narayanan</w:t>
            </w:r>
          </w:p>
          <w:p w:rsidR="009B71BE" w:rsidRPr="00F91199" w:rsidRDefault="00DA71BD">
            <w:pPr>
              <w:rPr>
                <w:b/>
              </w:rPr>
            </w:pPr>
            <w:r>
              <w:rPr>
                <w:b/>
              </w:rPr>
              <w:t>Mobile</w:t>
            </w:r>
            <w:r w:rsidR="00535F53">
              <w:rPr>
                <w:b/>
              </w:rPr>
              <w:t xml:space="preserve"> </w:t>
            </w:r>
            <w:r w:rsidR="0015710D" w:rsidRPr="00F91199">
              <w:rPr>
                <w:b/>
              </w:rPr>
              <w:t>#</w:t>
            </w:r>
            <w:r w:rsidR="006D251F">
              <w:rPr>
                <w:b/>
              </w:rPr>
              <w:t>:</w:t>
            </w:r>
            <w:r w:rsidR="003B12BC">
              <w:rPr>
                <w:b/>
              </w:rPr>
              <w:t xml:space="preserve"> </w:t>
            </w:r>
            <w:r w:rsidR="00001C5B" w:rsidRPr="00F91199">
              <w:rPr>
                <w:b/>
              </w:rPr>
              <w:t>+1-479 282 5977</w:t>
            </w:r>
          </w:p>
          <w:p w:rsidR="009B71BE" w:rsidRDefault="00B0340E" w:rsidP="009D085B">
            <w:pPr>
              <w:pStyle w:val="Heading3"/>
            </w:pPr>
            <w:r>
              <w:t>Email</w:t>
            </w:r>
            <w:r w:rsidR="009D085B">
              <w:t xml:space="preserve">     </w:t>
            </w:r>
            <w:r>
              <w:t xml:space="preserve">: </w:t>
            </w:r>
            <w:r w:rsidR="00EA4939">
              <w:t>r</w:t>
            </w:r>
            <w:r w:rsidR="00A34FB0">
              <w:t>amar.ind@gmail.com</w:t>
            </w:r>
          </w:p>
        </w:tc>
      </w:tr>
    </w:tbl>
    <w:p w:rsidR="009B71BE" w:rsidRDefault="009B71BE"/>
    <w:p w:rsidR="009B71BE" w:rsidRDefault="001E116E" w:rsidP="001E116E">
      <w:pPr>
        <w:shd w:val="clear" w:color="auto" w:fill="CCCCCC"/>
        <w:ind w:right="-36"/>
        <w:jc w:val="both"/>
      </w:pPr>
      <w:r>
        <w:rPr>
          <w:rFonts w:cs="Arial"/>
          <w:b/>
          <w:smallCaps/>
          <w:szCs w:val="20"/>
        </w:rPr>
        <w:t>S</w:t>
      </w:r>
      <w:r w:rsidR="00077BFC">
        <w:rPr>
          <w:rFonts w:cs="Arial"/>
          <w:b/>
          <w:smallCaps/>
          <w:szCs w:val="20"/>
        </w:rPr>
        <w:t>ummary</w:t>
      </w:r>
      <w:r w:rsidR="00E2164C">
        <w:rPr>
          <w:rFonts w:cs="Arial"/>
          <w:b/>
          <w:smallCaps/>
          <w:szCs w:val="20"/>
        </w:rPr>
        <w:t>:</w:t>
      </w:r>
    </w:p>
    <w:p w:rsidR="009B71BE" w:rsidRDefault="009B71BE" w:rsidP="00AF04EA"/>
    <w:p w:rsidR="00AA75A6" w:rsidRDefault="00AA75A6" w:rsidP="000B5796">
      <w:r>
        <w:t>Ramar</w:t>
      </w:r>
      <w:r w:rsidR="000B5796">
        <w:t xml:space="preserve"> Narayanan</w:t>
      </w:r>
      <w:r>
        <w:t xml:space="preserve"> </w:t>
      </w:r>
      <w:r w:rsidR="00C437E5">
        <w:t xml:space="preserve">is an award-winning leader of technical teams delivering technology solutions to fulfill client goals. Ramar </w:t>
      </w:r>
      <w:r w:rsidR="00AF6BF8">
        <w:t>possesses</w:t>
      </w:r>
      <w:r>
        <w:t xml:space="preserve"> </w:t>
      </w:r>
      <w:r w:rsidR="00D7787A">
        <w:t>9</w:t>
      </w:r>
      <w:r w:rsidR="004B59F1">
        <w:t>+</w:t>
      </w:r>
      <w:r w:rsidRPr="00AA75A6">
        <w:t xml:space="preserve"> years of IT experience </w:t>
      </w:r>
      <w:r w:rsidR="002601D4">
        <w:t xml:space="preserve">including </w:t>
      </w:r>
      <w:r w:rsidR="005C3C3B">
        <w:t>5+</w:t>
      </w:r>
      <w:r w:rsidRPr="00AA75A6">
        <w:t xml:space="preserve"> years in </w:t>
      </w:r>
      <w:r w:rsidR="002601D4" w:rsidRPr="00AA75A6">
        <w:t xml:space="preserve">BPM full life cycle </w:t>
      </w:r>
      <w:r w:rsidR="002601D4">
        <w:t xml:space="preserve">of </w:t>
      </w:r>
      <w:r w:rsidR="000B5796">
        <w:t>r</w:t>
      </w:r>
      <w:r w:rsidRPr="00AA75A6">
        <w:t xml:space="preserve">equirement </w:t>
      </w:r>
      <w:r w:rsidR="000B5796">
        <w:t>a</w:t>
      </w:r>
      <w:r w:rsidRPr="00AA75A6">
        <w:t xml:space="preserve">nalysis, </w:t>
      </w:r>
      <w:r w:rsidR="000B5796">
        <w:t>d</w:t>
      </w:r>
      <w:r w:rsidRPr="00AA75A6">
        <w:t xml:space="preserve">esign, </w:t>
      </w:r>
      <w:r w:rsidR="00AF6BF8">
        <w:t>a</w:t>
      </w:r>
      <w:r w:rsidRPr="00AA75A6">
        <w:t xml:space="preserve">pplication </w:t>
      </w:r>
      <w:r w:rsidR="00AF6BF8">
        <w:t>m</w:t>
      </w:r>
      <w:r w:rsidRPr="00AA75A6">
        <w:t xml:space="preserve">aintenance, </w:t>
      </w:r>
      <w:r w:rsidR="00AF6BF8">
        <w:t>f</w:t>
      </w:r>
      <w:r w:rsidRPr="00AA75A6">
        <w:t xml:space="preserve">unctional </w:t>
      </w:r>
      <w:r w:rsidR="00AF6BF8">
        <w:t>s</w:t>
      </w:r>
      <w:r w:rsidRPr="00AA75A6">
        <w:t xml:space="preserve">tudies, </w:t>
      </w:r>
      <w:r w:rsidR="00AF6BF8">
        <w:t>t</w:t>
      </w:r>
      <w:r w:rsidRPr="00AA75A6">
        <w:t>esting</w:t>
      </w:r>
      <w:r w:rsidR="00AF6BF8">
        <w:t>,</w:t>
      </w:r>
      <w:r w:rsidRPr="00AA75A6">
        <w:t xml:space="preserve"> </w:t>
      </w:r>
      <w:r w:rsidR="00AF6BF8">
        <w:t>r</w:t>
      </w:r>
      <w:r>
        <w:t xml:space="preserve">elease </w:t>
      </w:r>
      <w:r w:rsidR="00AF6BF8">
        <w:t>m</w:t>
      </w:r>
      <w:r>
        <w:t xml:space="preserve">anagement, and </w:t>
      </w:r>
      <w:r w:rsidR="00AF6BF8">
        <w:t>b</w:t>
      </w:r>
      <w:r w:rsidR="002601D4">
        <w:t xml:space="preserve">ug </w:t>
      </w:r>
      <w:r w:rsidR="00AF6BF8">
        <w:t>f</w:t>
      </w:r>
      <w:r>
        <w:t>ixing</w:t>
      </w:r>
      <w:r w:rsidR="00C437E5">
        <w:t xml:space="preserve">. </w:t>
      </w:r>
      <w:r w:rsidR="00135733">
        <w:t>Also experienced</w:t>
      </w:r>
      <w:r w:rsidR="00C437E5">
        <w:t xml:space="preserve"> in</w:t>
      </w:r>
      <w:r w:rsidRPr="00AA75A6">
        <w:t xml:space="preserve"> u</w:t>
      </w:r>
      <w:r w:rsidR="00AF6BF8">
        <w:t>tilizing</w:t>
      </w:r>
      <w:r w:rsidRPr="00AA75A6">
        <w:t xml:space="preserve"> all </w:t>
      </w:r>
      <w:r w:rsidR="00672D6A">
        <w:t xml:space="preserve">versions </w:t>
      </w:r>
      <w:r w:rsidRPr="00AA75A6">
        <w:t xml:space="preserve">of IBM BPM/Lombardi Teamworks as well </w:t>
      </w:r>
      <w:r w:rsidR="00F71355">
        <w:t xml:space="preserve">as </w:t>
      </w:r>
      <w:r w:rsidR="00EA1BEE">
        <w:t>W</w:t>
      </w:r>
      <w:r w:rsidRPr="00AA75A6">
        <w:t>eb Technologies</w:t>
      </w:r>
      <w:r w:rsidR="00915B54">
        <w:t xml:space="preserve">, </w:t>
      </w:r>
      <w:r w:rsidR="00F034C9">
        <w:t>experience</w:t>
      </w:r>
      <w:r w:rsidR="00AF6BF8">
        <w:t xml:space="preserve"> </w:t>
      </w:r>
      <w:r w:rsidR="007017DA">
        <w:t>in</w:t>
      </w:r>
      <w:r w:rsidR="00AF6BF8">
        <w:t xml:space="preserve"> integrating BPM applications with other applications using inbound and outbound </w:t>
      </w:r>
      <w:r w:rsidR="007017DA">
        <w:t>capabilities</w:t>
      </w:r>
      <w:r w:rsidR="00AF6BF8">
        <w:t xml:space="preserve"> </w:t>
      </w:r>
      <w:r w:rsidR="007017DA">
        <w:t>and</w:t>
      </w:r>
      <w:r w:rsidR="00AF6BF8">
        <w:t xml:space="preserve"> messaging mechanisms. </w:t>
      </w:r>
      <w:r w:rsidR="00C437E5">
        <w:t xml:space="preserve"> </w:t>
      </w:r>
    </w:p>
    <w:p w:rsidR="002B58F4" w:rsidRDefault="002B58F4" w:rsidP="000B5796"/>
    <w:p w:rsidR="002B58F4" w:rsidRPr="00AA75A6" w:rsidRDefault="002B58F4" w:rsidP="000B5796"/>
    <w:p w:rsidR="002B58F4" w:rsidRDefault="00F57D69" w:rsidP="002B58F4">
      <w:pPr>
        <w:shd w:val="clear" w:color="auto" w:fill="CCCCCC"/>
        <w:ind w:right="-36"/>
        <w:jc w:val="both"/>
      </w:pPr>
      <w:r>
        <w:rPr>
          <w:rFonts w:cs="Arial"/>
          <w:b/>
          <w:smallCaps/>
          <w:szCs w:val="20"/>
        </w:rPr>
        <w:t>Technical Competencies</w:t>
      </w:r>
      <w:r w:rsidR="00E2164C">
        <w:rPr>
          <w:rFonts w:cs="Arial"/>
          <w:b/>
          <w:smallCaps/>
          <w:szCs w:val="20"/>
        </w:rPr>
        <w:t>:</w:t>
      </w:r>
    </w:p>
    <w:p w:rsidR="002E70B9" w:rsidRDefault="002E70B9" w:rsidP="00F57D69">
      <w:pPr>
        <w:pStyle w:val="Heading2"/>
        <w:tabs>
          <w:tab w:val="left" w:pos="1260"/>
        </w:tabs>
      </w:pPr>
    </w:p>
    <w:p w:rsidR="002E70B9" w:rsidRDefault="002E70B9" w:rsidP="007D4D2C">
      <w:pPr>
        <w:pStyle w:val="Heading4"/>
      </w:pPr>
      <w:r>
        <w:t>IBM WebSphere/SOA</w:t>
      </w:r>
    </w:p>
    <w:p w:rsidR="00C437E5" w:rsidRDefault="002E70B9" w:rsidP="002E70B9">
      <w:pPr>
        <w:pStyle w:val="Heading4"/>
        <w:numPr>
          <w:ilvl w:val="0"/>
          <w:numId w:val="17"/>
        </w:numPr>
        <w:rPr>
          <w:b w:val="0"/>
        </w:rPr>
      </w:pPr>
      <w:r>
        <w:rPr>
          <w:b w:val="0"/>
        </w:rPr>
        <w:t>Business Process Management</w:t>
      </w:r>
      <w:r w:rsidR="00C437E5">
        <w:rPr>
          <w:b w:val="0"/>
        </w:rPr>
        <w:t xml:space="preserve">: </w:t>
      </w:r>
      <w:r w:rsidR="00C008C2">
        <w:rPr>
          <w:b w:val="0"/>
        </w:rPr>
        <w:t>IBM BPM</w:t>
      </w:r>
      <w:r w:rsidR="00AF6BF8">
        <w:rPr>
          <w:b w:val="0"/>
        </w:rPr>
        <w:t xml:space="preserve"> </w:t>
      </w:r>
      <w:r w:rsidR="008627A4">
        <w:rPr>
          <w:b w:val="0"/>
        </w:rPr>
        <w:t>v</w:t>
      </w:r>
      <w:r w:rsidR="00AF6BF8">
        <w:rPr>
          <w:b w:val="0"/>
        </w:rPr>
        <w:t xml:space="preserve">7.5, </w:t>
      </w:r>
      <w:r w:rsidR="009D63EE">
        <w:rPr>
          <w:b w:val="0"/>
        </w:rPr>
        <w:t>v8.</w:t>
      </w:r>
      <w:r w:rsidR="00EB7BE1">
        <w:rPr>
          <w:b w:val="0"/>
        </w:rPr>
        <w:t>0, v8.5,</w:t>
      </w:r>
      <w:r w:rsidR="00AF6BF8">
        <w:rPr>
          <w:b w:val="0"/>
        </w:rPr>
        <w:t xml:space="preserve"> </w:t>
      </w:r>
    </w:p>
    <w:p w:rsidR="002E70B9" w:rsidRPr="002E70B9" w:rsidRDefault="00140284" w:rsidP="00C437E5">
      <w:pPr>
        <w:pStyle w:val="Heading4"/>
        <w:ind w:left="1440"/>
        <w:rPr>
          <w:b w:val="0"/>
        </w:rPr>
      </w:pPr>
      <w:r>
        <w:rPr>
          <w:b w:val="0"/>
        </w:rPr>
        <w:t>Websp</w:t>
      </w:r>
      <w:r w:rsidR="00BC4702">
        <w:rPr>
          <w:b w:val="0"/>
        </w:rPr>
        <w:t xml:space="preserve">here Lombardi Edition v7.1, v7.2 and </w:t>
      </w:r>
      <w:r w:rsidR="00F21F2B">
        <w:rPr>
          <w:b w:val="0"/>
        </w:rPr>
        <w:t>Lombardi</w:t>
      </w:r>
      <w:r w:rsidR="00C008C2">
        <w:rPr>
          <w:b w:val="0"/>
        </w:rPr>
        <w:t xml:space="preserve"> </w:t>
      </w:r>
      <w:r w:rsidR="00BC4702">
        <w:rPr>
          <w:b w:val="0"/>
        </w:rPr>
        <w:t>6.x</w:t>
      </w:r>
    </w:p>
    <w:p w:rsidR="002E70B9" w:rsidRDefault="00C25095" w:rsidP="002E70B9">
      <w:pPr>
        <w:pStyle w:val="ListParagraph"/>
        <w:numPr>
          <w:ilvl w:val="0"/>
          <w:numId w:val="17"/>
        </w:numPr>
      </w:pPr>
      <w:r>
        <w:t xml:space="preserve">IBM </w:t>
      </w:r>
      <w:r w:rsidR="002E70B9">
        <w:t>Blueworks Live</w:t>
      </w:r>
    </w:p>
    <w:p w:rsidR="002E70B9" w:rsidRPr="002E70B9" w:rsidRDefault="007017DA" w:rsidP="007017DA">
      <w:pPr>
        <w:tabs>
          <w:tab w:val="left" w:pos="6165"/>
        </w:tabs>
      </w:pPr>
      <w:r>
        <w:tab/>
      </w:r>
    </w:p>
    <w:p w:rsidR="002E70B9" w:rsidRDefault="002E70B9" w:rsidP="007D4D2C">
      <w:pPr>
        <w:pStyle w:val="Heading4"/>
      </w:pPr>
      <w:r>
        <w:t>J2EE/Development/UI</w:t>
      </w:r>
    </w:p>
    <w:p w:rsidR="00EA1BEE" w:rsidRPr="00310F79" w:rsidRDefault="00EA1BEE" w:rsidP="00310F79">
      <w:pPr>
        <w:pStyle w:val="ListParagraph"/>
        <w:numPr>
          <w:ilvl w:val="0"/>
          <w:numId w:val="17"/>
        </w:numPr>
      </w:pPr>
      <w:r w:rsidRPr="00310F79">
        <w:t>Java</w:t>
      </w:r>
    </w:p>
    <w:p w:rsidR="009557AC" w:rsidRPr="00310F79" w:rsidRDefault="00ED48DB" w:rsidP="00310F79">
      <w:pPr>
        <w:pStyle w:val="ListParagraph"/>
        <w:numPr>
          <w:ilvl w:val="0"/>
          <w:numId w:val="17"/>
        </w:numPr>
      </w:pPr>
      <w:r w:rsidRPr="00310F79">
        <w:t>JSP</w:t>
      </w:r>
    </w:p>
    <w:p w:rsidR="009557AC" w:rsidRPr="009557AC" w:rsidRDefault="009557AC" w:rsidP="00310F79">
      <w:pPr>
        <w:pStyle w:val="ListParagraph"/>
        <w:numPr>
          <w:ilvl w:val="0"/>
          <w:numId w:val="17"/>
        </w:numPr>
      </w:pPr>
      <w:r>
        <w:t>HTML</w:t>
      </w:r>
    </w:p>
    <w:p w:rsidR="00696A83" w:rsidRPr="00696A83" w:rsidRDefault="00696A83" w:rsidP="00696A83">
      <w:pPr>
        <w:pStyle w:val="ListParagraph"/>
        <w:numPr>
          <w:ilvl w:val="0"/>
          <w:numId w:val="17"/>
        </w:numPr>
      </w:pPr>
      <w:r>
        <w:t>CSS</w:t>
      </w:r>
    </w:p>
    <w:p w:rsidR="002E70B9" w:rsidRDefault="002E70B9" w:rsidP="002E70B9">
      <w:pPr>
        <w:pStyle w:val="Heading4"/>
        <w:numPr>
          <w:ilvl w:val="0"/>
          <w:numId w:val="17"/>
        </w:numPr>
        <w:rPr>
          <w:b w:val="0"/>
        </w:rPr>
      </w:pPr>
      <w:r>
        <w:rPr>
          <w:b w:val="0"/>
        </w:rPr>
        <w:t>XML</w:t>
      </w:r>
    </w:p>
    <w:p w:rsidR="002E70B9" w:rsidRDefault="002E70B9" w:rsidP="002E70B9">
      <w:pPr>
        <w:pStyle w:val="Heading4"/>
        <w:numPr>
          <w:ilvl w:val="0"/>
          <w:numId w:val="17"/>
        </w:numPr>
        <w:rPr>
          <w:b w:val="0"/>
        </w:rPr>
      </w:pPr>
      <w:r>
        <w:rPr>
          <w:b w:val="0"/>
        </w:rPr>
        <w:t>JavaScript</w:t>
      </w:r>
    </w:p>
    <w:p w:rsidR="00454FE7" w:rsidRPr="00454FE7" w:rsidRDefault="00454FE7" w:rsidP="00454FE7">
      <w:pPr>
        <w:pStyle w:val="Heading4"/>
        <w:numPr>
          <w:ilvl w:val="0"/>
          <w:numId w:val="17"/>
        </w:numPr>
        <w:rPr>
          <w:b w:val="0"/>
        </w:rPr>
      </w:pPr>
      <w:r w:rsidRPr="00454FE7">
        <w:rPr>
          <w:b w:val="0"/>
        </w:rPr>
        <w:t>AJAX</w:t>
      </w:r>
    </w:p>
    <w:p w:rsidR="00361D2B" w:rsidRDefault="00361D2B" w:rsidP="00361D2B">
      <w:pPr>
        <w:pStyle w:val="Heading4"/>
        <w:numPr>
          <w:ilvl w:val="0"/>
          <w:numId w:val="17"/>
        </w:numPr>
        <w:rPr>
          <w:b w:val="0"/>
        </w:rPr>
      </w:pPr>
      <w:r w:rsidRPr="00361D2B">
        <w:rPr>
          <w:b w:val="0"/>
        </w:rPr>
        <w:t>Web Services</w:t>
      </w:r>
      <w:r w:rsidR="00BF2B66">
        <w:rPr>
          <w:b w:val="0"/>
        </w:rPr>
        <w:t xml:space="preserve"> and JMS</w:t>
      </w:r>
      <w:r w:rsidRPr="00361D2B">
        <w:rPr>
          <w:b w:val="0"/>
        </w:rPr>
        <w:t xml:space="preserve"> Integration</w:t>
      </w:r>
    </w:p>
    <w:p w:rsidR="00946556" w:rsidRDefault="00946556" w:rsidP="00946556">
      <w:pPr>
        <w:pStyle w:val="Heading4"/>
        <w:numPr>
          <w:ilvl w:val="0"/>
          <w:numId w:val="17"/>
        </w:numPr>
        <w:rPr>
          <w:b w:val="0"/>
        </w:rPr>
      </w:pPr>
      <w:r w:rsidRPr="00946556">
        <w:rPr>
          <w:b w:val="0"/>
        </w:rPr>
        <w:t>Web/REST API</w:t>
      </w:r>
      <w:r w:rsidR="004071C4">
        <w:rPr>
          <w:b w:val="0"/>
        </w:rPr>
        <w:t>s</w:t>
      </w:r>
    </w:p>
    <w:p w:rsidR="003513B3" w:rsidRPr="003513B3" w:rsidRDefault="003513B3" w:rsidP="003513B3">
      <w:pPr>
        <w:pStyle w:val="Heading4"/>
        <w:numPr>
          <w:ilvl w:val="0"/>
          <w:numId w:val="17"/>
        </w:numPr>
        <w:rPr>
          <w:b w:val="0"/>
        </w:rPr>
      </w:pPr>
      <w:r w:rsidRPr="003513B3">
        <w:rPr>
          <w:b w:val="0"/>
        </w:rPr>
        <w:t>BIRT</w:t>
      </w:r>
    </w:p>
    <w:p w:rsidR="00696A83" w:rsidRPr="00696A83" w:rsidRDefault="00696A83" w:rsidP="00696A83"/>
    <w:p w:rsidR="00E27578" w:rsidRDefault="00325866" w:rsidP="00F10D09">
      <w:pPr>
        <w:pStyle w:val="Heading4"/>
      </w:pPr>
      <w:r>
        <w:t>Databases</w:t>
      </w:r>
      <w:r w:rsidR="00F1627C">
        <w:t xml:space="preserve">/App </w:t>
      </w:r>
      <w:r w:rsidR="002645A2">
        <w:t>Servers</w:t>
      </w:r>
    </w:p>
    <w:p w:rsidR="00E27578" w:rsidRDefault="00325866" w:rsidP="00E27578">
      <w:pPr>
        <w:pStyle w:val="BodyText"/>
      </w:pPr>
      <w:r>
        <w:t>Oracle</w:t>
      </w:r>
    </w:p>
    <w:p w:rsidR="00325866" w:rsidRDefault="00325866" w:rsidP="00E27578">
      <w:pPr>
        <w:pStyle w:val="BodyText"/>
      </w:pPr>
      <w:r>
        <w:t>SQL Server</w:t>
      </w:r>
    </w:p>
    <w:p w:rsidR="00325866" w:rsidRDefault="00325866" w:rsidP="00E27578">
      <w:pPr>
        <w:pStyle w:val="BodyText"/>
      </w:pPr>
      <w:r>
        <w:t>DB2</w:t>
      </w:r>
    </w:p>
    <w:p w:rsidR="00A72FF5" w:rsidRDefault="00A72FF5" w:rsidP="00E27578">
      <w:pPr>
        <w:pStyle w:val="BodyText"/>
      </w:pPr>
      <w:r>
        <w:t xml:space="preserve">IBM </w:t>
      </w:r>
      <w:r w:rsidR="00AF6BF8">
        <w:t>WebSphere and BEA WebL</w:t>
      </w:r>
      <w:r>
        <w:t>ogic</w:t>
      </w:r>
    </w:p>
    <w:p w:rsidR="00E27578" w:rsidRDefault="00E27578" w:rsidP="00E27578">
      <w:pPr>
        <w:pStyle w:val="BodyText"/>
        <w:numPr>
          <w:ilvl w:val="0"/>
          <w:numId w:val="0"/>
        </w:numPr>
        <w:ind w:left="720"/>
        <w:rPr>
          <w:b/>
        </w:rPr>
      </w:pPr>
    </w:p>
    <w:p w:rsidR="00E27578" w:rsidRDefault="00E27578" w:rsidP="00E27578">
      <w:pPr>
        <w:pStyle w:val="Heading4"/>
      </w:pPr>
      <w:r>
        <w:t>Application and Tools</w:t>
      </w:r>
    </w:p>
    <w:p w:rsidR="00E27578" w:rsidRDefault="00E27578" w:rsidP="00E27578">
      <w:pPr>
        <w:pStyle w:val="BodyText"/>
      </w:pPr>
      <w:r>
        <w:t>RAD</w:t>
      </w:r>
    </w:p>
    <w:p w:rsidR="00E27578" w:rsidRDefault="008E5FC4" w:rsidP="00E27578">
      <w:pPr>
        <w:pStyle w:val="BodyText"/>
      </w:pPr>
      <w:r>
        <w:t>Eclipse</w:t>
      </w:r>
    </w:p>
    <w:p w:rsidR="00ED4CD1" w:rsidRDefault="00ED4CD1" w:rsidP="00E27578">
      <w:pPr>
        <w:pStyle w:val="BodyText"/>
      </w:pPr>
      <w:r>
        <w:t>Tline</w:t>
      </w:r>
    </w:p>
    <w:p w:rsidR="00ED4CD1" w:rsidRDefault="00ED4CD1" w:rsidP="00E27578">
      <w:pPr>
        <w:pStyle w:val="BodyText"/>
      </w:pPr>
      <w:r>
        <w:t>Toad</w:t>
      </w:r>
    </w:p>
    <w:p w:rsidR="00D822E8" w:rsidRDefault="00D822E8" w:rsidP="00E27578">
      <w:pPr>
        <w:pStyle w:val="BodyText"/>
      </w:pPr>
      <w:r>
        <w:t>BIRT</w:t>
      </w:r>
    </w:p>
    <w:p w:rsidR="00E27578" w:rsidRDefault="00E27578" w:rsidP="00E27578">
      <w:pPr>
        <w:pStyle w:val="Heading4"/>
      </w:pPr>
    </w:p>
    <w:p w:rsidR="00E27578" w:rsidRDefault="00E27578" w:rsidP="00E27578">
      <w:pPr>
        <w:pStyle w:val="Heading4"/>
      </w:pPr>
      <w:r>
        <w:t>Project Management</w:t>
      </w:r>
    </w:p>
    <w:p w:rsidR="00E27578" w:rsidRPr="002E70B9" w:rsidRDefault="00E27578" w:rsidP="00E27578">
      <w:pPr>
        <w:pStyle w:val="Heading4"/>
        <w:numPr>
          <w:ilvl w:val="0"/>
          <w:numId w:val="17"/>
        </w:numPr>
        <w:rPr>
          <w:b w:val="0"/>
        </w:rPr>
      </w:pPr>
      <w:r w:rsidRPr="002E70B9">
        <w:rPr>
          <w:b w:val="0"/>
        </w:rPr>
        <w:t>Microsoft Project</w:t>
      </w:r>
    </w:p>
    <w:p w:rsidR="00696A83" w:rsidRPr="00696A83" w:rsidRDefault="00696A83" w:rsidP="00696A83"/>
    <w:p w:rsidR="002E70B9" w:rsidRDefault="002E70B9" w:rsidP="002E70B9"/>
    <w:p w:rsidR="00A02309" w:rsidRDefault="00A02309" w:rsidP="002E70B9"/>
    <w:p w:rsidR="001F4FCD" w:rsidRDefault="001F4FCD" w:rsidP="001F4FCD">
      <w:pPr>
        <w:shd w:val="clear" w:color="auto" w:fill="CCCCCC"/>
        <w:ind w:right="-36"/>
        <w:jc w:val="both"/>
        <w:rPr>
          <w:rFonts w:cs="Arial"/>
          <w:smallCaps/>
          <w:szCs w:val="20"/>
        </w:rPr>
      </w:pPr>
      <w:r>
        <w:rPr>
          <w:rFonts w:cs="Arial"/>
          <w:b/>
          <w:smallCaps/>
          <w:szCs w:val="20"/>
        </w:rPr>
        <w:lastRenderedPageBreak/>
        <w:t>Professional Experience</w:t>
      </w:r>
      <w:r w:rsidR="00A02309">
        <w:rPr>
          <w:rFonts w:cs="Arial"/>
          <w:b/>
          <w:szCs w:val="20"/>
        </w:rPr>
        <w:t>:</w:t>
      </w:r>
    </w:p>
    <w:p w:rsidR="002E70B9" w:rsidRDefault="001F4FCD" w:rsidP="001F4FCD">
      <w:pPr>
        <w:pStyle w:val="Heading2"/>
        <w:tabs>
          <w:tab w:val="left" w:pos="1005"/>
        </w:tabs>
        <w:rPr>
          <w:sz w:val="22"/>
          <w:szCs w:val="22"/>
        </w:rPr>
      </w:pPr>
      <w:r>
        <w:tab/>
      </w:r>
    </w:p>
    <w:p w:rsidR="002E70B9" w:rsidRDefault="002E70B9">
      <w:pPr>
        <w:pStyle w:val="Heading4"/>
        <w:rPr>
          <w:sz w:val="22"/>
          <w:szCs w:val="22"/>
        </w:rPr>
      </w:pPr>
      <w:r>
        <w:rPr>
          <w:sz w:val="22"/>
          <w:szCs w:val="22"/>
        </w:rPr>
        <w:t>Prolifics</w:t>
      </w:r>
      <w:r w:rsidR="00B00C05">
        <w:rPr>
          <w:sz w:val="22"/>
          <w:szCs w:val="22"/>
        </w:rPr>
        <w:t xml:space="preserve"> </w:t>
      </w:r>
      <w:r w:rsidR="00D744C6">
        <w:rPr>
          <w:sz w:val="22"/>
          <w:szCs w:val="22"/>
        </w:rPr>
        <w:t>Inc.</w:t>
      </w:r>
      <w:r>
        <w:rPr>
          <w:sz w:val="22"/>
          <w:szCs w:val="22"/>
        </w:rPr>
        <w:t xml:space="preserve">, March 2013 – </w:t>
      </w:r>
      <w:r w:rsidR="002D0A28">
        <w:rPr>
          <w:sz w:val="22"/>
          <w:szCs w:val="22"/>
        </w:rPr>
        <w:t>Present</w:t>
      </w:r>
    </w:p>
    <w:p w:rsidR="002E70B9" w:rsidRDefault="002E70B9">
      <w:pPr>
        <w:pStyle w:val="Heading4"/>
        <w:rPr>
          <w:sz w:val="22"/>
          <w:szCs w:val="22"/>
        </w:rPr>
      </w:pPr>
    </w:p>
    <w:p w:rsidR="007D4210" w:rsidRPr="007D4D2C" w:rsidRDefault="008A3C2F" w:rsidP="007D4210">
      <w:pPr>
        <w:ind w:left="720" w:firstLine="720"/>
        <w:rPr>
          <w:b/>
        </w:rPr>
      </w:pPr>
      <w:r>
        <w:rPr>
          <w:b/>
        </w:rPr>
        <w:t>Broadcast Music Inc.,</w:t>
      </w:r>
    </w:p>
    <w:p w:rsidR="007D4210" w:rsidRDefault="007D4210" w:rsidP="007D4210">
      <w:pPr>
        <w:pStyle w:val="BodyText"/>
      </w:pPr>
      <w:r w:rsidRPr="004078FD">
        <w:t>Participate</w:t>
      </w:r>
      <w:r>
        <w:t>d</w:t>
      </w:r>
      <w:r w:rsidRPr="004078FD">
        <w:t xml:space="preserve"> in </w:t>
      </w:r>
      <w:r>
        <w:t>t</w:t>
      </w:r>
      <w:r w:rsidRPr="004078FD">
        <w:t xml:space="preserve">echnical </w:t>
      </w:r>
      <w:r>
        <w:t>d</w:t>
      </w:r>
      <w:r w:rsidRPr="004078FD">
        <w:t xml:space="preserve">esign discussion and </w:t>
      </w:r>
      <w:r>
        <w:t>b</w:t>
      </w:r>
      <w:r w:rsidRPr="004078FD">
        <w:t>usiness discussion</w:t>
      </w:r>
      <w:r>
        <w:t xml:space="preserve"> to ascertain</w:t>
      </w:r>
      <w:r w:rsidRPr="004078FD">
        <w:t xml:space="preserve"> the business and functional requirements</w:t>
      </w:r>
    </w:p>
    <w:p w:rsidR="007D4210" w:rsidRPr="00F16DA6" w:rsidRDefault="007D4210" w:rsidP="007D4210">
      <w:pPr>
        <w:pStyle w:val="BodyText"/>
      </w:pPr>
      <w:r>
        <w:t>Involved in overall design and architecture of the IBM BPM a</w:t>
      </w:r>
      <w:r w:rsidRPr="00F16DA6">
        <w:t>pplication</w:t>
      </w:r>
      <w:r>
        <w:t xml:space="preserve">s </w:t>
      </w:r>
      <w:r w:rsidR="003D4BA0">
        <w:t>in BMI</w:t>
      </w:r>
    </w:p>
    <w:p w:rsidR="007D4210" w:rsidRDefault="007D4210" w:rsidP="007D4210">
      <w:pPr>
        <w:pStyle w:val="BodyText"/>
      </w:pPr>
      <w:r w:rsidRPr="00F16DA6">
        <w:t>Design</w:t>
      </w:r>
      <w:r>
        <w:t>ed</w:t>
      </w:r>
      <w:r w:rsidRPr="00F16DA6">
        <w:t xml:space="preserve"> and develop</w:t>
      </w:r>
      <w:r>
        <w:t>ed</w:t>
      </w:r>
      <w:r w:rsidRPr="00F16DA6">
        <w:t xml:space="preserve"> </w:t>
      </w:r>
      <w:r>
        <w:t>IBM BPM</w:t>
      </w:r>
      <w:r w:rsidRPr="00F16DA6">
        <w:t xml:space="preserve"> components</w:t>
      </w:r>
      <w:r>
        <w:t xml:space="preserve">: </w:t>
      </w:r>
      <w:r w:rsidRPr="00F16DA6">
        <w:t>process modeling, service modeling, integration components</w:t>
      </w:r>
      <w:r>
        <w:t xml:space="preserve"> and reports</w:t>
      </w:r>
      <w:r w:rsidR="00CA3975">
        <w:t xml:space="preserve"> </w:t>
      </w:r>
      <w:r w:rsidR="00B6628B">
        <w:t>as</w:t>
      </w:r>
      <w:r w:rsidR="00CA3975">
        <w:t xml:space="preserve"> dashboards</w:t>
      </w:r>
    </w:p>
    <w:p w:rsidR="007D4210" w:rsidRPr="00F16DA6" w:rsidRDefault="007D4210" w:rsidP="007D4210">
      <w:pPr>
        <w:pStyle w:val="BodyText"/>
      </w:pPr>
      <w:r w:rsidRPr="00F16DA6">
        <w:t>Design</w:t>
      </w:r>
      <w:r>
        <w:t>ed</w:t>
      </w:r>
      <w:r w:rsidRPr="00F16DA6">
        <w:t xml:space="preserve"> inbound web service</w:t>
      </w:r>
      <w:r>
        <w:t>s</w:t>
      </w:r>
      <w:r w:rsidRPr="00F16DA6">
        <w:t xml:space="preserve"> </w:t>
      </w:r>
      <w:r>
        <w:t xml:space="preserve">and </w:t>
      </w:r>
      <w:r w:rsidRPr="00D00418">
        <w:t>integrating</w:t>
      </w:r>
      <w:r>
        <w:t xml:space="preserve"> </w:t>
      </w:r>
      <w:r w:rsidRPr="00D00418">
        <w:t>BPM application with other applications using inbound and outbound web service integrations and messaging mechanism.</w:t>
      </w:r>
    </w:p>
    <w:p w:rsidR="007D4210" w:rsidRDefault="007D4210" w:rsidP="007D4210">
      <w:pPr>
        <w:pStyle w:val="BodyText"/>
      </w:pPr>
      <w:r>
        <w:t>Debugged and solved any performance issues with application as well as server side according to the IBM suggestions</w:t>
      </w:r>
    </w:p>
    <w:p w:rsidR="007D4210" w:rsidRPr="00B81BBA" w:rsidRDefault="007D4210" w:rsidP="007D4210">
      <w:pPr>
        <w:pStyle w:val="BodyText"/>
      </w:pPr>
      <w:r>
        <w:t>Provided technical solution to the BPM team and d</w:t>
      </w:r>
      <w:r w:rsidRPr="001E211B">
        <w:t>emonstrated ability to lead technical teams and to deliver customer needs in terms of technology solutions</w:t>
      </w:r>
    </w:p>
    <w:p w:rsidR="007D4210" w:rsidRDefault="007D4210" w:rsidP="007D4210">
      <w:pPr>
        <w:pStyle w:val="BodyText"/>
      </w:pPr>
      <w:r w:rsidRPr="00B81BBA">
        <w:t>Responsible for design and implementation of</w:t>
      </w:r>
      <w:r>
        <w:t xml:space="preserve"> reusable</w:t>
      </w:r>
      <w:r w:rsidRPr="00B81BBA">
        <w:t xml:space="preserve"> toolkits</w:t>
      </w:r>
      <w:r w:rsidR="00E77183">
        <w:t xml:space="preserve"> and Coach views</w:t>
      </w:r>
    </w:p>
    <w:p w:rsidR="005A44E3" w:rsidRDefault="005A44E3" w:rsidP="007D4210">
      <w:pPr>
        <w:pStyle w:val="BodyText"/>
      </w:pPr>
      <w:r>
        <w:t xml:space="preserve">Created various types reports </w:t>
      </w:r>
      <w:r w:rsidR="00EF4025">
        <w:t>in IBM BPM and exposed as</w:t>
      </w:r>
      <w:r>
        <w:t xml:space="preserve"> dashboards</w:t>
      </w:r>
    </w:p>
    <w:p w:rsidR="0087391D" w:rsidRDefault="0087391D" w:rsidP="007D4210">
      <w:pPr>
        <w:pStyle w:val="BodyText"/>
      </w:pPr>
      <w:r>
        <w:t>Handled the playback sessions with business and various participants on each sprint</w:t>
      </w:r>
    </w:p>
    <w:p w:rsidR="007D4210" w:rsidRPr="00B81BBA" w:rsidRDefault="007D4210" w:rsidP="007D4210">
      <w:pPr>
        <w:pStyle w:val="BodyText"/>
      </w:pPr>
      <w:r w:rsidRPr="00B81BBA">
        <w:t>Wo</w:t>
      </w:r>
      <w:r>
        <w:t xml:space="preserve">rked closely with Project Leads, </w:t>
      </w:r>
      <w:r w:rsidR="008A5002">
        <w:t>a</w:t>
      </w:r>
      <w:r w:rsidRPr="00B81BBA">
        <w:t xml:space="preserve">rchitect during </w:t>
      </w:r>
      <w:r>
        <w:t>d</w:t>
      </w:r>
      <w:r w:rsidRPr="00B81BBA">
        <w:t xml:space="preserve">esign, </w:t>
      </w:r>
      <w:r>
        <w:t>reviews, a</w:t>
      </w:r>
      <w:r w:rsidRPr="00B81BBA">
        <w:t>pprovals</w:t>
      </w:r>
      <w:r>
        <w:t xml:space="preserve"> and coordinated issues with various team</w:t>
      </w:r>
    </w:p>
    <w:p w:rsidR="007D4210" w:rsidRDefault="007D4210" w:rsidP="007D4210">
      <w:pPr>
        <w:pStyle w:val="BodyText"/>
      </w:pPr>
      <w:r w:rsidRPr="00F16DA6">
        <w:t>Perform</w:t>
      </w:r>
      <w:r>
        <w:t>ed</w:t>
      </w:r>
      <w:r w:rsidRPr="00F16DA6">
        <w:t xml:space="preserve"> code reviews to validate if </w:t>
      </w:r>
      <w:r>
        <w:t>they</w:t>
      </w:r>
      <w:r w:rsidRPr="00F16DA6">
        <w:t xml:space="preserve"> </w:t>
      </w:r>
      <w:r>
        <w:t>were</w:t>
      </w:r>
      <w:r w:rsidRPr="00F16DA6">
        <w:t xml:space="preserve"> adher</w:t>
      </w:r>
      <w:r>
        <w:t>ing</w:t>
      </w:r>
      <w:r w:rsidRPr="00F16DA6">
        <w:t xml:space="preserve"> to the rich standards</w:t>
      </w:r>
      <w:r>
        <w:t xml:space="preserve"> and following best practices</w:t>
      </w:r>
    </w:p>
    <w:p w:rsidR="007D4210" w:rsidRDefault="007D4210" w:rsidP="007D4210">
      <w:pPr>
        <w:pStyle w:val="BodyText"/>
      </w:pPr>
      <w:r>
        <w:t>Provided o</w:t>
      </w:r>
      <w:r w:rsidRPr="00F16DA6">
        <w:t>ffshore-</w:t>
      </w:r>
      <w:r>
        <w:t>o</w:t>
      </w:r>
      <w:r w:rsidRPr="00F16DA6">
        <w:t xml:space="preserve">nsite </w:t>
      </w:r>
      <w:r>
        <w:t>c</w:t>
      </w:r>
      <w:r w:rsidRPr="00F16DA6">
        <w:t>oordination</w:t>
      </w:r>
    </w:p>
    <w:p w:rsidR="007D4210" w:rsidRPr="00DB5048" w:rsidRDefault="007D4210" w:rsidP="007D4210">
      <w:pPr>
        <w:pStyle w:val="BodyText"/>
      </w:pPr>
      <w:r w:rsidRPr="00DB5048">
        <w:t>Coordinate</w:t>
      </w:r>
      <w:r>
        <w:t>d</w:t>
      </w:r>
      <w:r w:rsidRPr="00DB5048">
        <w:t xml:space="preserve"> the deployment process with change control management team</w:t>
      </w:r>
      <w:r>
        <w:t xml:space="preserve"> </w:t>
      </w:r>
      <w:r w:rsidRPr="00DB5048">
        <w:t>for deploying solutions to runtime servers</w:t>
      </w:r>
    </w:p>
    <w:p w:rsidR="007D4210" w:rsidRDefault="007D4210" w:rsidP="007D4210">
      <w:pPr>
        <w:pStyle w:val="BodyText"/>
      </w:pPr>
      <w:r w:rsidRPr="00F16DA6">
        <w:t>Communicate</w:t>
      </w:r>
      <w:r>
        <w:t>d</w:t>
      </w:r>
      <w:r w:rsidRPr="00F16DA6">
        <w:t xml:space="preserve"> the project status and issues with respective leaders</w:t>
      </w:r>
    </w:p>
    <w:p w:rsidR="007D4210" w:rsidRPr="007D4210" w:rsidRDefault="007D4210" w:rsidP="007D4210">
      <w:pPr>
        <w:pStyle w:val="BodyText"/>
      </w:pPr>
      <w:r w:rsidRPr="0096635D">
        <w:rPr>
          <w:b/>
        </w:rPr>
        <w:t xml:space="preserve">Technologies Used: </w:t>
      </w:r>
      <w:r w:rsidRPr="007D4210">
        <w:t xml:space="preserve">IBM BPM </w:t>
      </w:r>
      <w:r w:rsidR="00055E58">
        <w:t>8.0</w:t>
      </w:r>
      <w:r w:rsidRPr="007D4210">
        <w:t xml:space="preserve"> Advanced</w:t>
      </w:r>
      <w:r w:rsidR="00F14946">
        <w:t>,</w:t>
      </w:r>
      <w:r w:rsidRPr="007D4210">
        <w:t xml:space="preserve"> Web Services, IBM WebSphere Application Server, </w:t>
      </w:r>
      <w:r w:rsidR="00170B00">
        <w:t xml:space="preserve">Java, </w:t>
      </w:r>
      <w:r w:rsidRPr="007D4210">
        <w:t xml:space="preserve">JSP, XML, JavaScript, </w:t>
      </w:r>
      <w:r w:rsidR="00F14946">
        <w:t>Oracle</w:t>
      </w:r>
      <w:r w:rsidRPr="007D4210">
        <w:t xml:space="preserve"> and DB2</w:t>
      </w:r>
    </w:p>
    <w:p w:rsidR="007D4210" w:rsidRDefault="007D4210" w:rsidP="007D4210"/>
    <w:p w:rsidR="007D4210" w:rsidRPr="007D4210" w:rsidRDefault="007D4210" w:rsidP="007D4210"/>
    <w:p w:rsidR="006F0FCB" w:rsidRPr="007D4D2C" w:rsidRDefault="006F0FCB" w:rsidP="006F0FCB">
      <w:pPr>
        <w:ind w:left="720" w:firstLine="720"/>
        <w:rPr>
          <w:b/>
        </w:rPr>
      </w:pPr>
      <w:r>
        <w:rPr>
          <w:b/>
        </w:rPr>
        <w:t>Horizon Blue Cross Blue Shield of New Jersey</w:t>
      </w:r>
      <w:r w:rsidR="00B34C04">
        <w:rPr>
          <w:b/>
        </w:rPr>
        <w:t xml:space="preserve">, </w:t>
      </w:r>
      <w:r w:rsidR="004F635D">
        <w:rPr>
          <w:b/>
        </w:rPr>
        <w:t xml:space="preserve">Healthcare </w:t>
      </w:r>
      <w:r w:rsidR="00D51A42" w:rsidRPr="007D4D2C">
        <w:rPr>
          <w:b/>
        </w:rPr>
        <w:t>Project</w:t>
      </w:r>
    </w:p>
    <w:p w:rsidR="00B7605E" w:rsidRDefault="00B7605E" w:rsidP="00B7605E">
      <w:pPr>
        <w:pStyle w:val="BodyText"/>
      </w:pPr>
      <w:r w:rsidRPr="004078FD">
        <w:t>Participate</w:t>
      </w:r>
      <w:r>
        <w:t>d</w:t>
      </w:r>
      <w:r w:rsidRPr="004078FD">
        <w:t xml:space="preserve"> in </w:t>
      </w:r>
      <w:r>
        <w:t>t</w:t>
      </w:r>
      <w:r w:rsidRPr="004078FD">
        <w:t xml:space="preserve">echnical </w:t>
      </w:r>
      <w:r>
        <w:t>d</w:t>
      </w:r>
      <w:r w:rsidRPr="004078FD">
        <w:t xml:space="preserve">esign discussion and </w:t>
      </w:r>
      <w:r>
        <w:t>b</w:t>
      </w:r>
      <w:r w:rsidRPr="004078FD">
        <w:t>usiness discussion</w:t>
      </w:r>
      <w:r>
        <w:t xml:space="preserve"> to ascertain</w:t>
      </w:r>
      <w:r w:rsidRPr="004078FD">
        <w:t xml:space="preserve"> the business and functional requirements</w:t>
      </w:r>
    </w:p>
    <w:p w:rsidR="00231B1D" w:rsidRPr="00F16DA6" w:rsidRDefault="00231B1D" w:rsidP="00231B1D">
      <w:pPr>
        <w:pStyle w:val="BodyText"/>
      </w:pPr>
      <w:r>
        <w:t>Involved in overall design and architecture of the IBM BPM a</w:t>
      </w:r>
      <w:r w:rsidRPr="00F16DA6">
        <w:t>pplication</w:t>
      </w:r>
      <w:r w:rsidR="00260D86">
        <w:t>s</w:t>
      </w:r>
      <w:r>
        <w:t xml:space="preserve"> </w:t>
      </w:r>
      <w:r w:rsidR="00260D86">
        <w:t>in H</w:t>
      </w:r>
      <w:r w:rsidR="00223803">
        <w:t xml:space="preserve">orizon </w:t>
      </w:r>
      <w:r w:rsidR="00260D86">
        <w:t xml:space="preserve">BCBSNJ which provides </w:t>
      </w:r>
      <w:r w:rsidR="006871EF">
        <w:t xml:space="preserve">claim auditing </w:t>
      </w:r>
      <w:r w:rsidR="007A32C8">
        <w:t>solution for Auditors and c</w:t>
      </w:r>
      <w:r w:rsidR="00260D86">
        <w:t>laim Processors</w:t>
      </w:r>
      <w:r w:rsidR="00633F77">
        <w:t xml:space="preserve"> with accuracy</w:t>
      </w:r>
      <w:r w:rsidR="00996728">
        <w:t xml:space="preserve"> values</w:t>
      </w:r>
    </w:p>
    <w:p w:rsidR="00B7605E" w:rsidRDefault="00B7605E" w:rsidP="00B7605E">
      <w:pPr>
        <w:pStyle w:val="BodyText"/>
      </w:pPr>
      <w:r w:rsidRPr="00F16DA6">
        <w:t>Design</w:t>
      </w:r>
      <w:r>
        <w:t>ed</w:t>
      </w:r>
      <w:r w:rsidRPr="00F16DA6">
        <w:t xml:space="preserve"> and develop</w:t>
      </w:r>
      <w:r>
        <w:t>ed</w:t>
      </w:r>
      <w:r w:rsidRPr="00F16DA6">
        <w:t xml:space="preserve"> </w:t>
      </w:r>
      <w:r>
        <w:t>IBM BPM</w:t>
      </w:r>
      <w:r w:rsidRPr="00F16DA6">
        <w:t xml:space="preserve"> components</w:t>
      </w:r>
      <w:r>
        <w:t xml:space="preserve">: </w:t>
      </w:r>
      <w:r w:rsidRPr="00F16DA6">
        <w:t>process modeling, service modeling, integration components</w:t>
      </w:r>
      <w:r w:rsidR="00A41E60">
        <w:t xml:space="preserve"> and</w:t>
      </w:r>
      <w:r w:rsidR="0004296F">
        <w:t xml:space="preserve"> reports</w:t>
      </w:r>
    </w:p>
    <w:p w:rsidR="00B7605E" w:rsidRPr="00F16DA6" w:rsidRDefault="00B7605E" w:rsidP="00D00418">
      <w:pPr>
        <w:pStyle w:val="BodyText"/>
      </w:pPr>
      <w:r w:rsidRPr="00F16DA6">
        <w:t>Design</w:t>
      </w:r>
      <w:r>
        <w:t>ed</w:t>
      </w:r>
      <w:r w:rsidRPr="00F16DA6">
        <w:t xml:space="preserve"> inbound web service</w:t>
      </w:r>
      <w:r w:rsidR="0032350F">
        <w:t>s</w:t>
      </w:r>
      <w:r w:rsidRPr="00F16DA6">
        <w:t xml:space="preserve"> </w:t>
      </w:r>
      <w:r w:rsidR="005D1198">
        <w:t xml:space="preserve">and </w:t>
      </w:r>
      <w:r w:rsidR="005D1198" w:rsidRPr="00D00418">
        <w:t>integrating</w:t>
      </w:r>
      <w:r w:rsidR="00775FDD">
        <w:t xml:space="preserve"> </w:t>
      </w:r>
      <w:r w:rsidR="00D00418" w:rsidRPr="00D00418">
        <w:t>BPM application with other applications using inbound and outbound web service integrations and messaging mechanism.</w:t>
      </w:r>
    </w:p>
    <w:p w:rsidR="00A71A1C" w:rsidRDefault="004A4531" w:rsidP="00B7605E">
      <w:pPr>
        <w:pStyle w:val="BodyText"/>
      </w:pPr>
      <w:r>
        <w:t>Provided</w:t>
      </w:r>
      <w:r w:rsidR="00A71A1C">
        <w:t xml:space="preserve"> production support and </w:t>
      </w:r>
      <w:r w:rsidR="00852D98">
        <w:t xml:space="preserve">handling enhancements </w:t>
      </w:r>
      <w:r w:rsidR="00A71A1C">
        <w:t>and defect fixing</w:t>
      </w:r>
    </w:p>
    <w:p w:rsidR="00B7605E" w:rsidRDefault="00B7605E" w:rsidP="00B7605E">
      <w:pPr>
        <w:pStyle w:val="BodyText"/>
      </w:pPr>
      <w:r>
        <w:t>Debugged and solved any performance issues with application as well as server side according to the IBM suggestions</w:t>
      </w:r>
    </w:p>
    <w:p w:rsidR="00CD51C6" w:rsidRPr="00B81BBA" w:rsidRDefault="00CD51C6" w:rsidP="00B7605E">
      <w:pPr>
        <w:pStyle w:val="BodyText"/>
      </w:pPr>
      <w:r>
        <w:t>Provided technical solution to the BPM team</w:t>
      </w:r>
      <w:r w:rsidR="001E211B">
        <w:t xml:space="preserve"> and </w:t>
      </w:r>
      <w:r w:rsidR="00B100A9">
        <w:t>d</w:t>
      </w:r>
      <w:r w:rsidR="001E211B" w:rsidRPr="001E211B">
        <w:t>emonstrated ability to lead technical teams and to deliver customer needs in terms of technology solutions</w:t>
      </w:r>
    </w:p>
    <w:p w:rsidR="00B7605E" w:rsidRDefault="00B7605E" w:rsidP="00B7605E">
      <w:pPr>
        <w:pStyle w:val="BodyText"/>
      </w:pPr>
      <w:r w:rsidRPr="00B81BBA">
        <w:t>Responsible for design and implementation of</w:t>
      </w:r>
      <w:r>
        <w:t xml:space="preserve"> reusable</w:t>
      </w:r>
      <w:r w:rsidRPr="00B81BBA">
        <w:t xml:space="preserve"> toolkits</w:t>
      </w:r>
    </w:p>
    <w:p w:rsidR="00461A87" w:rsidRPr="00B81BBA" w:rsidRDefault="00461A87" w:rsidP="00B7605E">
      <w:pPr>
        <w:pStyle w:val="BodyText"/>
      </w:pPr>
      <w:r w:rsidRPr="00B81BBA">
        <w:t>Wo</w:t>
      </w:r>
      <w:r>
        <w:t xml:space="preserve">rked closely with Project Leads, </w:t>
      </w:r>
      <w:r w:rsidRPr="00B81BBA">
        <w:t xml:space="preserve">Architect during </w:t>
      </w:r>
      <w:r>
        <w:t>d</w:t>
      </w:r>
      <w:r w:rsidRPr="00B81BBA">
        <w:t xml:space="preserve">esign, </w:t>
      </w:r>
      <w:r>
        <w:t>reviews, a</w:t>
      </w:r>
      <w:r w:rsidRPr="00B81BBA">
        <w:t>pprovals</w:t>
      </w:r>
      <w:r>
        <w:t xml:space="preserve"> and coordinated issues with various team</w:t>
      </w:r>
    </w:p>
    <w:p w:rsidR="00B7605E" w:rsidRDefault="00B7605E" w:rsidP="00B7605E">
      <w:pPr>
        <w:pStyle w:val="BodyText"/>
      </w:pPr>
      <w:r w:rsidRPr="00F16DA6">
        <w:t>Perform</w:t>
      </w:r>
      <w:r>
        <w:t>ed</w:t>
      </w:r>
      <w:r w:rsidRPr="00F16DA6">
        <w:t xml:space="preserve"> code reviews to validate if </w:t>
      </w:r>
      <w:r>
        <w:t>they</w:t>
      </w:r>
      <w:r w:rsidRPr="00F16DA6">
        <w:t xml:space="preserve"> </w:t>
      </w:r>
      <w:r>
        <w:t>were</w:t>
      </w:r>
      <w:r w:rsidRPr="00F16DA6">
        <w:t xml:space="preserve"> adher</w:t>
      </w:r>
      <w:r>
        <w:t>ing</w:t>
      </w:r>
      <w:r w:rsidRPr="00F16DA6">
        <w:t xml:space="preserve"> to the rich standards</w:t>
      </w:r>
      <w:r w:rsidR="00B760F1">
        <w:t xml:space="preserve"> and following best practices</w:t>
      </w:r>
    </w:p>
    <w:p w:rsidR="00B7605E" w:rsidRDefault="00DE0B30" w:rsidP="00B7605E">
      <w:pPr>
        <w:pStyle w:val="BodyText"/>
      </w:pPr>
      <w:r>
        <w:t xml:space="preserve">Provided </w:t>
      </w:r>
      <w:r w:rsidR="00B7605E">
        <w:t>o</w:t>
      </w:r>
      <w:r w:rsidR="00B7605E" w:rsidRPr="00F16DA6">
        <w:t>ffshore-</w:t>
      </w:r>
      <w:r w:rsidR="00B7605E">
        <w:t>o</w:t>
      </w:r>
      <w:r w:rsidR="00B7605E" w:rsidRPr="00F16DA6">
        <w:t xml:space="preserve">nsite </w:t>
      </w:r>
      <w:r w:rsidR="00B7605E">
        <w:t>c</w:t>
      </w:r>
      <w:r w:rsidR="00B7605E" w:rsidRPr="00F16DA6">
        <w:t>oordination</w:t>
      </w:r>
    </w:p>
    <w:p w:rsidR="00461A87" w:rsidRPr="00DB5048" w:rsidRDefault="00B7605E" w:rsidP="00B7605E">
      <w:pPr>
        <w:pStyle w:val="BodyText"/>
      </w:pPr>
      <w:r w:rsidRPr="00DB5048">
        <w:t>Coordinate</w:t>
      </w:r>
      <w:r>
        <w:t>d</w:t>
      </w:r>
      <w:r w:rsidRPr="00DB5048">
        <w:t xml:space="preserve"> the deployment process with change control management team</w:t>
      </w:r>
      <w:r>
        <w:t xml:space="preserve"> </w:t>
      </w:r>
      <w:r w:rsidRPr="00DB5048">
        <w:t>for deploying solutions to runtime servers</w:t>
      </w:r>
    </w:p>
    <w:p w:rsidR="006F0FCB" w:rsidRPr="00F16DA6" w:rsidRDefault="00B7605E" w:rsidP="00B7605E">
      <w:pPr>
        <w:pStyle w:val="BodyText"/>
      </w:pPr>
      <w:r w:rsidRPr="0096635D">
        <w:rPr>
          <w:b/>
        </w:rPr>
        <w:lastRenderedPageBreak/>
        <w:t xml:space="preserve">Technologies Used: </w:t>
      </w:r>
      <w:r w:rsidR="00B36726" w:rsidRPr="00B36726">
        <w:t>IBM</w:t>
      </w:r>
      <w:r w:rsidR="00B36726">
        <w:rPr>
          <w:b/>
        </w:rPr>
        <w:t xml:space="preserve"> </w:t>
      </w:r>
      <w:r w:rsidRPr="00836FE2">
        <w:t>BPM 7.5.</w:t>
      </w:r>
      <w:r w:rsidR="00405D46">
        <w:t>1.</w:t>
      </w:r>
      <w:r w:rsidRPr="00836FE2">
        <w:t>1</w:t>
      </w:r>
      <w:r w:rsidR="008C7B76">
        <w:t xml:space="preserve"> Advanced</w:t>
      </w:r>
      <w:r w:rsidR="00A94270">
        <w:t>,</w:t>
      </w:r>
      <w:r w:rsidR="008C7B76">
        <w:t xml:space="preserve"> </w:t>
      </w:r>
      <w:r w:rsidR="00531439">
        <w:t xml:space="preserve">WPS 7.5.1.1 </w:t>
      </w:r>
      <w:r w:rsidR="008C7B76">
        <w:t>WESB</w:t>
      </w:r>
      <w:r w:rsidR="00FF78A1">
        <w:t xml:space="preserve"> </w:t>
      </w:r>
      <w:r w:rsidR="00D840D2">
        <w:t>7.5</w:t>
      </w:r>
      <w:r w:rsidR="00546733">
        <w:t xml:space="preserve">, </w:t>
      </w:r>
      <w:r w:rsidR="00CD6836" w:rsidRPr="00836FE2">
        <w:t xml:space="preserve"> Web Services</w:t>
      </w:r>
      <w:r w:rsidRPr="00836FE2">
        <w:t>, IBM WebSphere Application Server,</w:t>
      </w:r>
      <w:r w:rsidR="005B0566">
        <w:t xml:space="preserve"> IBM</w:t>
      </w:r>
      <w:r w:rsidRPr="00836FE2">
        <w:t xml:space="preserve"> </w:t>
      </w:r>
      <w:r w:rsidR="00642DE0">
        <w:t>Lotus Notes</w:t>
      </w:r>
      <w:r w:rsidRPr="00836FE2">
        <w:t>, JSP, XML, JavaScript,</w:t>
      </w:r>
      <w:r w:rsidR="0068445F">
        <w:t xml:space="preserve"> BIRT</w:t>
      </w:r>
      <w:r w:rsidR="004B76CF">
        <w:t xml:space="preserve"> </w:t>
      </w:r>
      <w:r w:rsidR="00751F30">
        <w:t xml:space="preserve">Reporting </w:t>
      </w:r>
      <w:r w:rsidRPr="00836FE2">
        <w:t xml:space="preserve">and </w:t>
      </w:r>
      <w:r w:rsidR="0068445F">
        <w:t>DB2</w:t>
      </w:r>
    </w:p>
    <w:p w:rsidR="005A33F9" w:rsidRPr="005A33F9" w:rsidRDefault="005A33F9" w:rsidP="005A33F9">
      <w:pPr>
        <w:pStyle w:val="BodyText"/>
        <w:numPr>
          <w:ilvl w:val="0"/>
          <w:numId w:val="0"/>
        </w:numPr>
        <w:ind w:left="1440"/>
        <w:rPr>
          <w:b/>
          <w:sz w:val="22"/>
          <w:szCs w:val="22"/>
        </w:rPr>
      </w:pPr>
    </w:p>
    <w:p w:rsidR="009B71BE" w:rsidRDefault="00003537">
      <w:pPr>
        <w:pStyle w:val="Heading4"/>
        <w:rPr>
          <w:sz w:val="22"/>
          <w:szCs w:val="22"/>
        </w:rPr>
      </w:pPr>
      <w:r>
        <w:rPr>
          <w:sz w:val="22"/>
          <w:szCs w:val="22"/>
        </w:rPr>
        <w:t xml:space="preserve">Cognizant Technology Solutions, </w:t>
      </w:r>
      <w:r w:rsidR="00BC6B7D">
        <w:rPr>
          <w:sz w:val="22"/>
          <w:szCs w:val="22"/>
        </w:rPr>
        <w:t>March 2010 – Feb 2013</w:t>
      </w:r>
    </w:p>
    <w:p w:rsidR="007D4D2C" w:rsidRDefault="007D4D2C" w:rsidP="007D4D2C"/>
    <w:p w:rsidR="007D4D2C" w:rsidRPr="007D4D2C" w:rsidRDefault="00F17A4E" w:rsidP="007D4D2C">
      <w:pPr>
        <w:rPr>
          <w:b/>
        </w:rPr>
      </w:pPr>
      <w:r>
        <w:tab/>
      </w:r>
      <w:r w:rsidR="00AF6BF8">
        <w:tab/>
      </w:r>
      <w:r w:rsidR="004C4325">
        <w:rPr>
          <w:b/>
        </w:rPr>
        <w:t>StubH</w:t>
      </w:r>
      <w:r w:rsidR="00AA4CDA">
        <w:rPr>
          <w:b/>
        </w:rPr>
        <w:t>ub Technology Solutions</w:t>
      </w:r>
    </w:p>
    <w:p w:rsidR="00B971D6" w:rsidRPr="00F16DA6" w:rsidRDefault="00B971D6" w:rsidP="00B971D6">
      <w:pPr>
        <w:pStyle w:val="BodyText"/>
      </w:pPr>
      <w:r>
        <w:t>Involved in overall design and architecture of the IBM BPM a</w:t>
      </w:r>
      <w:r w:rsidRPr="00F16DA6">
        <w:t>pplication</w:t>
      </w:r>
      <w:r w:rsidR="005A33F9">
        <w:t xml:space="preserve"> for this online marketplace owned by eBay, which provides services for buyers and sellers of event tickets</w:t>
      </w:r>
    </w:p>
    <w:p w:rsidR="00B971D6" w:rsidRDefault="00B971D6" w:rsidP="00B971D6">
      <w:pPr>
        <w:pStyle w:val="BodyText"/>
      </w:pPr>
      <w:r w:rsidRPr="004078FD">
        <w:t>Participate</w:t>
      </w:r>
      <w:r w:rsidR="005A33F9">
        <w:t>d</w:t>
      </w:r>
      <w:r w:rsidRPr="004078FD">
        <w:t xml:space="preserve"> in </w:t>
      </w:r>
      <w:r w:rsidR="005A33F9">
        <w:t>t</w:t>
      </w:r>
      <w:r w:rsidRPr="004078FD">
        <w:t xml:space="preserve">echnical </w:t>
      </w:r>
      <w:r w:rsidR="005A33F9">
        <w:t>d</w:t>
      </w:r>
      <w:r w:rsidRPr="004078FD">
        <w:t xml:space="preserve">esign discussion and </w:t>
      </w:r>
      <w:r w:rsidR="005A33F9">
        <w:t>b</w:t>
      </w:r>
      <w:r w:rsidRPr="004078FD">
        <w:t>usiness discussion</w:t>
      </w:r>
      <w:r w:rsidR="005A33F9">
        <w:t xml:space="preserve"> to ascertain</w:t>
      </w:r>
      <w:r w:rsidRPr="004078FD">
        <w:t xml:space="preserve"> the business and functional requirements</w:t>
      </w:r>
    </w:p>
    <w:p w:rsidR="00B971D6" w:rsidRPr="0083768E" w:rsidRDefault="00B971D6" w:rsidP="00B971D6">
      <w:pPr>
        <w:pStyle w:val="BodyText"/>
      </w:pPr>
      <w:r w:rsidRPr="0083768E">
        <w:t xml:space="preserve">Responsible for installation, configuration, deployment and problem resolution of IBM BPM and Lombardi Teamworks </w:t>
      </w:r>
    </w:p>
    <w:p w:rsidR="00B971D6" w:rsidRDefault="00B971D6" w:rsidP="00B971D6">
      <w:pPr>
        <w:pStyle w:val="BodyText"/>
      </w:pPr>
      <w:r w:rsidRPr="00F16DA6">
        <w:t>Design</w:t>
      </w:r>
      <w:r w:rsidR="005A33F9">
        <w:t>ed</w:t>
      </w:r>
      <w:r w:rsidRPr="00F16DA6">
        <w:t xml:space="preserve"> and develop</w:t>
      </w:r>
      <w:r w:rsidR="005A33F9">
        <w:t>ed</w:t>
      </w:r>
      <w:r w:rsidRPr="00F16DA6">
        <w:t xml:space="preserve"> </w:t>
      </w:r>
      <w:r>
        <w:t>IBM BPM</w:t>
      </w:r>
      <w:r w:rsidRPr="00F16DA6">
        <w:t xml:space="preserve"> components</w:t>
      </w:r>
      <w:r w:rsidR="00C437E5">
        <w:t xml:space="preserve">: </w:t>
      </w:r>
      <w:r w:rsidRPr="00F16DA6">
        <w:t>process modeling, service modeling, and integration components</w:t>
      </w:r>
    </w:p>
    <w:p w:rsidR="00B971D6" w:rsidRPr="00F16DA6" w:rsidRDefault="00B971D6" w:rsidP="00B971D6">
      <w:pPr>
        <w:pStyle w:val="BodyText"/>
      </w:pPr>
      <w:r>
        <w:t>Migrate</w:t>
      </w:r>
      <w:r w:rsidR="005A33F9">
        <w:t>d</w:t>
      </w:r>
      <w:r>
        <w:t xml:space="preserve"> the Lombardi Teamworks 6.1 application to </w:t>
      </w:r>
      <w:r w:rsidRPr="00B81BBA">
        <w:t xml:space="preserve">IBM BPM </w:t>
      </w:r>
      <w:r w:rsidR="00C437E5">
        <w:t>v</w:t>
      </w:r>
      <w:r w:rsidRPr="00B81BBA">
        <w:t>7.5</w:t>
      </w:r>
      <w:r>
        <w:t>.1</w:t>
      </w:r>
    </w:p>
    <w:p w:rsidR="00B971D6" w:rsidRPr="00F16DA6" w:rsidRDefault="00B971D6" w:rsidP="00B971D6">
      <w:pPr>
        <w:pStyle w:val="BodyText"/>
      </w:pPr>
      <w:r w:rsidRPr="00F16DA6">
        <w:t>Design</w:t>
      </w:r>
      <w:r w:rsidR="005A33F9">
        <w:t>ed</w:t>
      </w:r>
      <w:r w:rsidRPr="00F16DA6">
        <w:t xml:space="preserve"> inbound web service and </w:t>
      </w:r>
      <w:r w:rsidR="005A33F9">
        <w:t>i</w:t>
      </w:r>
      <w:r w:rsidRPr="00F16DA6">
        <w:t>ntegra</w:t>
      </w:r>
      <w:r>
        <w:t>tion with outbound Web services</w:t>
      </w:r>
    </w:p>
    <w:p w:rsidR="00B971D6" w:rsidRDefault="00B971D6" w:rsidP="00B971D6">
      <w:pPr>
        <w:pStyle w:val="BodyText"/>
      </w:pPr>
      <w:r>
        <w:t>Generate</w:t>
      </w:r>
      <w:r w:rsidR="00A373FB">
        <w:t>d</w:t>
      </w:r>
      <w:r>
        <w:t xml:space="preserve"> database s</w:t>
      </w:r>
      <w:r w:rsidRPr="00F16DA6">
        <w:t>cripts</w:t>
      </w:r>
      <w:r>
        <w:t xml:space="preserve"> as per diagram</w:t>
      </w:r>
    </w:p>
    <w:p w:rsidR="00B971D6" w:rsidRDefault="00B971D6" w:rsidP="00B971D6">
      <w:pPr>
        <w:pStyle w:val="BodyText"/>
      </w:pPr>
      <w:r>
        <w:t>Integrate</w:t>
      </w:r>
      <w:r w:rsidR="00A373FB">
        <w:t>d</w:t>
      </w:r>
      <w:r>
        <w:t xml:space="preserve"> IBM BPM with </w:t>
      </w:r>
      <w:proofErr w:type="spellStart"/>
      <w:r>
        <w:t>eCom</w:t>
      </w:r>
      <w:proofErr w:type="spellEnd"/>
      <w:r>
        <w:t xml:space="preserve"> and Siebel using outbound capabilities and messaging mechanism</w:t>
      </w:r>
    </w:p>
    <w:p w:rsidR="00B971D6" w:rsidRDefault="00B971D6" w:rsidP="00B971D6">
      <w:pPr>
        <w:pStyle w:val="BodyText"/>
      </w:pPr>
      <w:r>
        <w:t>Debug</w:t>
      </w:r>
      <w:r w:rsidR="00A373FB">
        <w:t>ged</w:t>
      </w:r>
      <w:r>
        <w:t xml:space="preserve"> and solve</w:t>
      </w:r>
      <w:r w:rsidR="00A373FB">
        <w:t>d any</w:t>
      </w:r>
      <w:r>
        <w:t xml:space="preserve"> performance issues with application as well as server side according </w:t>
      </w:r>
      <w:r w:rsidR="00A373FB">
        <w:t xml:space="preserve">to </w:t>
      </w:r>
      <w:r>
        <w:t>the IBM team suggestions</w:t>
      </w:r>
    </w:p>
    <w:p w:rsidR="00B971D6" w:rsidRPr="00B81BBA" w:rsidRDefault="00B971D6" w:rsidP="00B971D6">
      <w:pPr>
        <w:pStyle w:val="BodyText"/>
      </w:pPr>
      <w:r w:rsidRPr="00B81BBA">
        <w:t xml:space="preserve">Worked closely with Project Leads and Architect during </w:t>
      </w:r>
      <w:r w:rsidR="00A373FB">
        <w:t>d</w:t>
      </w:r>
      <w:r w:rsidRPr="00B81BBA">
        <w:t xml:space="preserve">esign, </w:t>
      </w:r>
      <w:r w:rsidR="00A373FB">
        <w:t>r</w:t>
      </w:r>
      <w:r w:rsidRPr="00B81BBA">
        <w:t xml:space="preserve">eviews and </w:t>
      </w:r>
      <w:r w:rsidR="00A373FB">
        <w:t>a</w:t>
      </w:r>
      <w:r w:rsidRPr="00B81BBA">
        <w:t>pprovals</w:t>
      </w:r>
    </w:p>
    <w:p w:rsidR="00B971D6" w:rsidRPr="00B81BBA" w:rsidRDefault="00B971D6" w:rsidP="00B971D6">
      <w:pPr>
        <w:pStyle w:val="BodyText"/>
      </w:pPr>
      <w:r w:rsidRPr="00B81BBA">
        <w:t>Responsible for design and implementation of</w:t>
      </w:r>
      <w:r>
        <w:t xml:space="preserve"> reusable</w:t>
      </w:r>
      <w:r w:rsidRPr="00B81BBA">
        <w:t xml:space="preserve"> toolkits</w:t>
      </w:r>
    </w:p>
    <w:p w:rsidR="00B971D6" w:rsidRDefault="00B971D6" w:rsidP="00B971D6">
      <w:pPr>
        <w:pStyle w:val="BodyText"/>
      </w:pPr>
      <w:r w:rsidRPr="00F16DA6">
        <w:t>Perform</w:t>
      </w:r>
      <w:r w:rsidR="00A373FB">
        <w:t>ed</w:t>
      </w:r>
      <w:r w:rsidRPr="00F16DA6">
        <w:t xml:space="preserve"> code reviews to validate if </w:t>
      </w:r>
      <w:r>
        <w:t>they</w:t>
      </w:r>
      <w:r w:rsidRPr="00F16DA6">
        <w:t xml:space="preserve"> </w:t>
      </w:r>
      <w:r w:rsidR="00A373FB">
        <w:t>were</w:t>
      </w:r>
      <w:r w:rsidRPr="00F16DA6">
        <w:t xml:space="preserve"> adher</w:t>
      </w:r>
      <w:r w:rsidR="00A373FB">
        <w:t>ing</w:t>
      </w:r>
      <w:r w:rsidRPr="00F16DA6">
        <w:t xml:space="preserve"> to the rich standards</w:t>
      </w:r>
    </w:p>
    <w:p w:rsidR="00B971D6" w:rsidRDefault="00A373FB" w:rsidP="00B971D6">
      <w:pPr>
        <w:pStyle w:val="BodyText"/>
      </w:pPr>
      <w:r>
        <w:t>Provided o</w:t>
      </w:r>
      <w:r w:rsidR="00B971D6" w:rsidRPr="00F16DA6">
        <w:t>ffshore-</w:t>
      </w:r>
      <w:r>
        <w:t>o</w:t>
      </w:r>
      <w:r w:rsidR="00B971D6" w:rsidRPr="00F16DA6">
        <w:t xml:space="preserve">nsite </w:t>
      </w:r>
      <w:r>
        <w:t>c</w:t>
      </w:r>
      <w:r w:rsidR="00B971D6" w:rsidRPr="00F16DA6">
        <w:t>oordination</w:t>
      </w:r>
    </w:p>
    <w:p w:rsidR="00B971D6" w:rsidRPr="00DB5048" w:rsidRDefault="00B971D6" w:rsidP="00B971D6">
      <w:pPr>
        <w:pStyle w:val="BodyText"/>
      </w:pPr>
      <w:r w:rsidRPr="00DB5048">
        <w:t>Coordinate</w:t>
      </w:r>
      <w:r w:rsidR="00A373FB">
        <w:t>d</w:t>
      </w:r>
      <w:r w:rsidRPr="00DB5048">
        <w:t xml:space="preserve"> the deployment process with change control management team</w:t>
      </w:r>
      <w:r>
        <w:t xml:space="preserve"> </w:t>
      </w:r>
      <w:r w:rsidRPr="00DB5048">
        <w:t>for deploying solutions to runtime servers</w:t>
      </w:r>
    </w:p>
    <w:p w:rsidR="00B971D6" w:rsidRDefault="00B971D6" w:rsidP="00B971D6">
      <w:pPr>
        <w:pStyle w:val="BodyText"/>
      </w:pPr>
      <w:r w:rsidRPr="00F16DA6">
        <w:t>Communicate</w:t>
      </w:r>
      <w:r w:rsidR="00A373FB">
        <w:t>d</w:t>
      </w:r>
      <w:r w:rsidRPr="00F16DA6">
        <w:t xml:space="preserve"> the project status and issues with respective leaders</w:t>
      </w:r>
    </w:p>
    <w:p w:rsidR="0096635D" w:rsidRDefault="0096635D">
      <w:pPr>
        <w:pStyle w:val="BodyText"/>
      </w:pPr>
      <w:r w:rsidRPr="0096635D">
        <w:rPr>
          <w:b/>
        </w:rPr>
        <w:t xml:space="preserve">Technologies Used: </w:t>
      </w:r>
      <w:r w:rsidR="00C05044" w:rsidRPr="00836FE2">
        <w:t>IBM BPM 7.5.1 and Teamworks 6.1, UNIX, IBM WebSphere Application Server, RSA, Java, JSP, XML, JavaScript, Java Web Services and Oracle</w:t>
      </w:r>
    </w:p>
    <w:p w:rsidR="009B71BE" w:rsidRDefault="009B71BE"/>
    <w:p w:rsidR="007D4D2C" w:rsidRPr="007D4D2C" w:rsidRDefault="0091717E" w:rsidP="00AF6BF8">
      <w:pPr>
        <w:ind w:left="720" w:firstLine="720"/>
        <w:rPr>
          <w:b/>
        </w:rPr>
      </w:pPr>
      <w:r>
        <w:rPr>
          <w:b/>
        </w:rPr>
        <w:t>Wal-Mart Stores</w:t>
      </w:r>
      <w:r w:rsidR="008815CA">
        <w:rPr>
          <w:b/>
        </w:rPr>
        <w:t xml:space="preserve"> </w:t>
      </w:r>
      <w:r w:rsidR="00251D52">
        <w:rPr>
          <w:b/>
        </w:rPr>
        <w:t>Inc.</w:t>
      </w:r>
      <w:r>
        <w:rPr>
          <w:b/>
        </w:rPr>
        <w:t>, Retail</w:t>
      </w:r>
      <w:r w:rsidR="007D4D2C" w:rsidRPr="007D4D2C">
        <w:rPr>
          <w:b/>
        </w:rPr>
        <w:t xml:space="preserve"> Project</w:t>
      </w:r>
    </w:p>
    <w:p w:rsidR="009B78DB" w:rsidRDefault="009B78DB" w:rsidP="009B78DB">
      <w:pPr>
        <w:pStyle w:val="BodyText"/>
      </w:pPr>
      <w:r w:rsidRPr="004078FD">
        <w:t>Participate</w:t>
      </w:r>
      <w:r w:rsidR="00A373FB">
        <w:t>d</w:t>
      </w:r>
      <w:r w:rsidRPr="004078FD">
        <w:t xml:space="preserve"> in </w:t>
      </w:r>
      <w:r w:rsidR="00A373FB">
        <w:t>t</w:t>
      </w:r>
      <w:r w:rsidRPr="004078FD">
        <w:t xml:space="preserve">echnical </w:t>
      </w:r>
      <w:r w:rsidR="00A373FB">
        <w:t>d</w:t>
      </w:r>
      <w:r w:rsidRPr="004078FD">
        <w:t xml:space="preserve">esign discussion and </w:t>
      </w:r>
      <w:r w:rsidR="00A373FB">
        <w:t>b</w:t>
      </w:r>
      <w:r w:rsidRPr="004078FD">
        <w:t>usiness discussion and underst</w:t>
      </w:r>
      <w:r w:rsidR="00A373FB">
        <w:t>ood</w:t>
      </w:r>
      <w:r w:rsidRPr="004078FD">
        <w:t xml:space="preserve">  business and functional requirements</w:t>
      </w:r>
    </w:p>
    <w:p w:rsidR="009B78DB" w:rsidRDefault="009B78DB" w:rsidP="009B78DB">
      <w:pPr>
        <w:pStyle w:val="BodyText"/>
      </w:pPr>
      <w:r w:rsidRPr="0083768E">
        <w:t xml:space="preserve">Responsible for installation, configuration, deployment and problem resolution of IBM BPM and Lombardi Teamworks </w:t>
      </w:r>
    </w:p>
    <w:p w:rsidR="009B78DB" w:rsidRPr="003439E5" w:rsidRDefault="009B78DB" w:rsidP="009B78DB">
      <w:pPr>
        <w:pStyle w:val="BodyText"/>
      </w:pPr>
      <w:r w:rsidRPr="003439E5">
        <w:t>Design</w:t>
      </w:r>
      <w:r w:rsidR="00A373FB">
        <w:t>ed</w:t>
      </w:r>
      <w:r w:rsidRPr="003439E5">
        <w:t xml:space="preserve"> overall architecture of the application</w:t>
      </w:r>
    </w:p>
    <w:p w:rsidR="009B78DB" w:rsidRDefault="009B78DB" w:rsidP="009B78DB">
      <w:pPr>
        <w:pStyle w:val="BodyText"/>
      </w:pPr>
      <w:r w:rsidRPr="00F16DA6">
        <w:t>Design</w:t>
      </w:r>
      <w:r w:rsidR="00A373FB">
        <w:t>ed</w:t>
      </w:r>
      <w:r w:rsidRPr="00F16DA6">
        <w:t xml:space="preserve"> and develop</w:t>
      </w:r>
      <w:r w:rsidR="00A373FB">
        <w:t>ed</w:t>
      </w:r>
      <w:r w:rsidRPr="00F16DA6">
        <w:t xml:space="preserve"> </w:t>
      </w:r>
      <w:r>
        <w:t>IBM BPM</w:t>
      </w:r>
      <w:r w:rsidRPr="00F16DA6">
        <w:t xml:space="preserve"> components</w:t>
      </w:r>
      <w:r w:rsidR="00C437E5">
        <w:t xml:space="preserve">: </w:t>
      </w:r>
      <w:r w:rsidRPr="00F16DA6">
        <w:t>process modeling, service modeling, and integration components</w:t>
      </w:r>
    </w:p>
    <w:p w:rsidR="009B78DB" w:rsidRPr="00F16DA6" w:rsidRDefault="009B78DB" w:rsidP="009B78DB">
      <w:pPr>
        <w:pStyle w:val="BodyText"/>
      </w:pPr>
      <w:r>
        <w:t>Migrate</w:t>
      </w:r>
      <w:r w:rsidR="00A373FB">
        <w:t xml:space="preserve">d </w:t>
      </w:r>
      <w:r>
        <w:t xml:space="preserve">the Lombardi Teamworks 6.1 application to </w:t>
      </w:r>
      <w:r w:rsidRPr="00B81BBA">
        <w:t xml:space="preserve">IBM BPM </w:t>
      </w:r>
      <w:r w:rsidR="00A373FB">
        <w:t>v</w:t>
      </w:r>
      <w:r w:rsidRPr="00B81BBA">
        <w:t>7.5</w:t>
      </w:r>
      <w:r>
        <w:t>.1</w:t>
      </w:r>
    </w:p>
    <w:p w:rsidR="009B78DB" w:rsidRPr="00F16DA6" w:rsidRDefault="009B78DB" w:rsidP="009B78DB">
      <w:pPr>
        <w:pStyle w:val="BodyText"/>
      </w:pPr>
      <w:r w:rsidRPr="00F16DA6">
        <w:t>Design</w:t>
      </w:r>
      <w:r w:rsidR="00A373FB">
        <w:t>ed</w:t>
      </w:r>
      <w:r w:rsidRPr="00F16DA6">
        <w:t xml:space="preserve"> inbound </w:t>
      </w:r>
      <w:r w:rsidR="00C437E5">
        <w:t>W</w:t>
      </w:r>
      <w:r w:rsidRPr="00F16DA6">
        <w:t xml:space="preserve">eb service and </w:t>
      </w:r>
      <w:r w:rsidR="00A373FB">
        <w:t>i</w:t>
      </w:r>
      <w:r w:rsidRPr="00F16DA6">
        <w:t>ntegra</w:t>
      </w:r>
      <w:r>
        <w:t>tion with outbound Web services</w:t>
      </w:r>
    </w:p>
    <w:p w:rsidR="009B78DB" w:rsidRDefault="009B78DB" w:rsidP="009B78DB">
      <w:pPr>
        <w:pStyle w:val="BodyText"/>
      </w:pPr>
      <w:r>
        <w:t>Generate</w:t>
      </w:r>
      <w:r w:rsidR="00A373FB">
        <w:t>d</w:t>
      </w:r>
      <w:r>
        <w:t xml:space="preserve"> database s</w:t>
      </w:r>
      <w:r w:rsidRPr="00F16DA6">
        <w:t>cripts</w:t>
      </w:r>
      <w:r>
        <w:t xml:space="preserve"> as per diagram</w:t>
      </w:r>
    </w:p>
    <w:p w:rsidR="009B78DB" w:rsidRPr="00B81BBA" w:rsidRDefault="009B78DB" w:rsidP="009B78DB">
      <w:pPr>
        <w:pStyle w:val="BodyText"/>
      </w:pPr>
      <w:r w:rsidRPr="00B81BBA">
        <w:t xml:space="preserve">Worked closely with Project Leads and Architect during </w:t>
      </w:r>
      <w:r w:rsidR="00A373FB">
        <w:t>d</w:t>
      </w:r>
      <w:r w:rsidRPr="00B81BBA">
        <w:t xml:space="preserve">esign, </w:t>
      </w:r>
      <w:r w:rsidR="00A373FB">
        <w:t>r</w:t>
      </w:r>
      <w:r w:rsidRPr="00B81BBA">
        <w:t xml:space="preserve">eviews and </w:t>
      </w:r>
      <w:r w:rsidR="00A373FB">
        <w:t>a</w:t>
      </w:r>
      <w:r w:rsidRPr="00B81BBA">
        <w:t>pprovals</w:t>
      </w:r>
    </w:p>
    <w:p w:rsidR="009B78DB" w:rsidRPr="00B81BBA" w:rsidRDefault="009B78DB" w:rsidP="009B78DB">
      <w:pPr>
        <w:pStyle w:val="BodyText"/>
      </w:pPr>
      <w:r w:rsidRPr="00B81BBA">
        <w:t>Responsible for design and implementation of</w:t>
      </w:r>
      <w:r>
        <w:t xml:space="preserve"> reusable</w:t>
      </w:r>
      <w:r w:rsidRPr="00B81BBA">
        <w:t xml:space="preserve"> toolkits</w:t>
      </w:r>
    </w:p>
    <w:p w:rsidR="009B78DB" w:rsidRDefault="009B78DB" w:rsidP="009B78DB">
      <w:pPr>
        <w:pStyle w:val="BodyText"/>
      </w:pPr>
      <w:r w:rsidRPr="00F16DA6">
        <w:t>Perform</w:t>
      </w:r>
      <w:r w:rsidR="00A373FB">
        <w:t>ed</w:t>
      </w:r>
      <w:r w:rsidRPr="00F16DA6">
        <w:t xml:space="preserve"> code reviews</w:t>
      </w:r>
    </w:p>
    <w:p w:rsidR="009B78DB" w:rsidRDefault="00A373FB" w:rsidP="009B78DB">
      <w:pPr>
        <w:pStyle w:val="BodyText"/>
      </w:pPr>
      <w:r>
        <w:t>Provided o</w:t>
      </w:r>
      <w:r w:rsidR="009B78DB" w:rsidRPr="00F16DA6">
        <w:t>ffshore-</w:t>
      </w:r>
      <w:r>
        <w:t>o</w:t>
      </w:r>
      <w:r w:rsidR="009B78DB" w:rsidRPr="00F16DA6">
        <w:t xml:space="preserve">nsite </w:t>
      </w:r>
      <w:r>
        <w:t>c</w:t>
      </w:r>
      <w:r w:rsidR="009B78DB" w:rsidRPr="00F16DA6">
        <w:t>oordination</w:t>
      </w:r>
    </w:p>
    <w:p w:rsidR="009B78DB" w:rsidRPr="00DB5048" w:rsidRDefault="009B78DB" w:rsidP="009B78DB">
      <w:pPr>
        <w:pStyle w:val="BodyText"/>
      </w:pPr>
      <w:r w:rsidRPr="00DB5048">
        <w:t>Coordinate</w:t>
      </w:r>
      <w:r w:rsidR="00A373FB">
        <w:t>d</w:t>
      </w:r>
      <w:r w:rsidRPr="00DB5048">
        <w:t xml:space="preserve"> the deployment process with change control management team</w:t>
      </w:r>
      <w:r>
        <w:t xml:space="preserve"> </w:t>
      </w:r>
      <w:r w:rsidRPr="00DB5048">
        <w:t>for deploying solutions to runtime servers</w:t>
      </w:r>
    </w:p>
    <w:p w:rsidR="009B78DB" w:rsidRPr="00F16DA6" w:rsidRDefault="009B78DB" w:rsidP="009B78DB">
      <w:pPr>
        <w:pStyle w:val="BodyText"/>
      </w:pPr>
      <w:r w:rsidRPr="00B81BBA">
        <w:t xml:space="preserve">Responsible for </w:t>
      </w:r>
      <w:r w:rsidR="00A373FB">
        <w:t>t</w:t>
      </w:r>
      <w:r w:rsidRPr="00B81BBA">
        <w:t>roubleshooting and resolving issues</w:t>
      </w:r>
    </w:p>
    <w:p w:rsidR="009B78DB" w:rsidRDefault="009B78DB" w:rsidP="009B78DB">
      <w:pPr>
        <w:pStyle w:val="BodyText"/>
      </w:pPr>
      <w:r w:rsidRPr="00F16DA6">
        <w:t>Communicate</w:t>
      </w:r>
      <w:r w:rsidR="00A373FB">
        <w:t>d</w:t>
      </w:r>
      <w:r w:rsidRPr="00F16DA6">
        <w:t xml:space="preserve"> project status and issues with respective leaders</w:t>
      </w:r>
    </w:p>
    <w:p w:rsidR="009B78DB" w:rsidRDefault="009B78DB" w:rsidP="009B78DB">
      <w:pPr>
        <w:pStyle w:val="BodyText"/>
      </w:pPr>
      <w:r w:rsidRPr="00B81BBA">
        <w:t>Responsible for business process enhancements and playbacks with the customers</w:t>
      </w:r>
    </w:p>
    <w:p w:rsidR="0096635D" w:rsidRDefault="0096635D" w:rsidP="0096635D">
      <w:pPr>
        <w:pStyle w:val="BodyText"/>
      </w:pPr>
      <w:r w:rsidRPr="0096635D">
        <w:rPr>
          <w:b/>
        </w:rPr>
        <w:lastRenderedPageBreak/>
        <w:t xml:space="preserve">Technologies Used: </w:t>
      </w:r>
      <w:r w:rsidR="003B6ACB" w:rsidRPr="003B6ACB">
        <w:t>IBM BPM 7.5.1, UNIX, IBM WebSphere Application Server, RSA, Java, JSP, XML, JavaScript, Java Web Services, SQL Server 2008 and DB2</w:t>
      </w:r>
    </w:p>
    <w:p w:rsidR="001A5541" w:rsidRDefault="001A5541" w:rsidP="001A5541">
      <w:pPr>
        <w:pStyle w:val="BodyText"/>
        <w:numPr>
          <w:ilvl w:val="0"/>
          <w:numId w:val="0"/>
        </w:numPr>
        <w:ind w:left="1440"/>
      </w:pPr>
    </w:p>
    <w:p w:rsidR="001A5541" w:rsidRPr="007D4D2C" w:rsidRDefault="00FE6B8C" w:rsidP="00AF6BF8">
      <w:pPr>
        <w:ind w:left="720" w:firstLine="720"/>
        <w:rPr>
          <w:b/>
        </w:rPr>
      </w:pPr>
      <w:r>
        <w:rPr>
          <w:b/>
        </w:rPr>
        <w:t>Coty</w:t>
      </w:r>
      <w:r w:rsidR="00A373FB">
        <w:rPr>
          <w:b/>
        </w:rPr>
        <w:t>,</w:t>
      </w:r>
      <w:r>
        <w:rPr>
          <w:b/>
        </w:rPr>
        <w:t xml:space="preserve"> Inc.</w:t>
      </w:r>
      <w:r w:rsidR="001A5541">
        <w:rPr>
          <w:b/>
        </w:rPr>
        <w:t xml:space="preserve">, </w:t>
      </w:r>
      <w:r w:rsidR="00496890">
        <w:rPr>
          <w:b/>
        </w:rPr>
        <w:t>Retail</w:t>
      </w:r>
      <w:r w:rsidR="001A5541" w:rsidRPr="007D4D2C">
        <w:rPr>
          <w:b/>
        </w:rPr>
        <w:t xml:space="preserve"> </w:t>
      </w:r>
      <w:r w:rsidR="009062EF" w:rsidRPr="007D4D2C">
        <w:rPr>
          <w:b/>
        </w:rPr>
        <w:t>Pr</w:t>
      </w:r>
      <w:r w:rsidR="009062EF">
        <w:rPr>
          <w:b/>
        </w:rPr>
        <w:t>o</w:t>
      </w:r>
      <w:r w:rsidR="009062EF" w:rsidRPr="007D4D2C">
        <w:rPr>
          <w:b/>
        </w:rPr>
        <w:t>ject</w:t>
      </w:r>
    </w:p>
    <w:p w:rsidR="00D22F04" w:rsidRDefault="004F2985" w:rsidP="00D22F04">
      <w:pPr>
        <w:pStyle w:val="BodyText"/>
      </w:pPr>
      <w:r>
        <w:t>Gained an u</w:t>
      </w:r>
      <w:r w:rsidR="00D22F04">
        <w:t xml:space="preserve">nderstanding </w:t>
      </w:r>
      <w:r>
        <w:t xml:space="preserve">of </w:t>
      </w:r>
      <w:r w:rsidR="00D22F04">
        <w:t>the business process</w:t>
      </w:r>
      <w:r>
        <w:t>es</w:t>
      </w:r>
      <w:r w:rsidR="00D22F04">
        <w:t xml:space="preserve"> and technical requirements and translate</w:t>
      </w:r>
      <w:r>
        <w:t>d these</w:t>
      </w:r>
      <w:r w:rsidR="00D22F04">
        <w:t xml:space="preserve"> to team members</w:t>
      </w:r>
    </w:p>
    <w:p w:rsidR="00D22F04" w:rsidRDefault="004F2985" w:rsidP="00D22F04">
      <w:pPr>
        <w:pStyle w:val="BodyText"/>
      </w:pPr>
      <w:r>
        <w:t>Completed p</w:t>
      </w:r>
      <w:r w:rsidR="00D22F04">
        <w:t>reparation of the design document and implementation of the business process</w:t>
      </w:r>
    </w:p>
    <w:p w:rsidR="00D22F04" w:rsidRDefault="00D22F04" w:rsidP="00D22F04">
      <w:pPr>
        <w:pStyle w:val="BodyText"/>
      </w:pPr>
      <w:r>
        <w:t>Develop</w:t>
      </w:r>
      <w:r w:rsidR="004F2985">
        <w:t>ed</w:t>
      </w:r>
      <w:r>
        <w:t xml:space="preserve"> reusable components and integration components</w:t>
      </w:r>
    </w:p>
    <w:p w:rsidR="00D22F04" w:rsidRDefault="00D22F04" w:rsidP="00D22F04">
      <w:pPr>
        <w:pStyle w:val="BodyText"/>
      </w:pPr>
      <w:r>
        <w:t>Perform</w:t>
      </w:r>
      <w:r w:rsidR="004F2985">
        <w:t>ed</w:t>
      </w:r>
      <w:r>
        <w:t xml:space="preserve"> code reviews to validate if the code</w:t>
      </w:r>
      <w:r w:rsidR="004F2985">
        <w:t>s</w:t>
      </w:r>
      <w:r>
        <w:t xml:space="preserve"> adhere</w:t>
      </w:r>
      <w:r w:rsidR="004F2985">
        <w:t>d</w:t>
      </w:r>
      <w:r>
        <w:t xml:space="preserve"> to functional and technical requirements</w:t>
      </w:r>
    </w:p>
    <w:p w:rsidR="00D22F04" w:rsidRDefault="00D22F04" w:rsidP="00D22F04">
      <w:pPr>
        <w:pStyle w:val="BodyText"/>
      </w:pPr>
      <w:r>
        <w:t>Maintain</w:t>
      </w:r>
      <w:r w:rsidR="004F2985">
        <w:t>ed</w:t>
      </w:r>
      <w:r>
        <w:t xml:space="preserve"> communication</w:t>
      </w:r>
      <w:r w:rsidR="004F2985">
        <w:t>s</w:t>
      </w:r>
      <w:r>
        <w:t xml:space="preserve"> with the onsite and offshore team members, </w:t>
      </w:r>
      <w:r w:rsidR="004F2985">
        <w:t>t</w:t>
      </w:r>
      <w:r>
        <w:t xml:space="preserve">echnical </w:t>
      </w:r>
      <w:r w:rsidR="004F2985">
        <w:t>m</w:t>
      </w:r>
      <w:r>
        <w:t>anagers</w:t>
      </w:r>
      <w:r w:rsidR="004F2985">
        <w:t>,</w:t>
      </w:r>
      <w:r>
        <w:t xml:space="preserve"> and other team members</w:t>
      </w:r>
    </w:p>
    <w:p w:rsidR="00D22F04" w:rsidRDefault="00D22F04" w:rsidP="00D22F04">
      <w:pPr>
        <w:pStyle w:val="BodyText"/>
      </w:pPr>
      <w:r>
        <w:t>Coordinate</w:t>
      </w:r>
      <w:r w:rsidR="004F2985">
        <w:t>d</w:t>
      </w:r>
      <w:r>
        <w:t xml:space="preserve"> the deployment process with configuration management team</w:t>
      </w:r>
    </w:p>
    <w:p w:rsidR="00D22F04" w:rsidRDefault="00D22F04" w:rsidP="00D22F04">
      <w:pPr>
        <w:pStyle w:val="BodyText"/>
      </w:pPr>
      <w:r>
        <w:t>Performed troubleshooting activities and performance analysis of various processes and services using process monitor in Process Admin console</w:t>
      </w:r>
    </w:p>
    <w:p w:rsidR="00D22F04" w:rsidRPr="005A33F9" w:rsidRDefault="004F2985" w:rsidP="00D22F04">
      <w:pPr>
        <w:pStyle w:val="BodyText"/>
        <w:rPr>
          <w:rFonts w:cs="Arial"/>
        </w:rPr>
      </w:pPr>
      <w:r>
        <w:rPr>
          <w:rFonts w:cs="Arial"/>
        </w:rPr>
        <w:t>Completed p</w:t>
      </w:r>
      <w:r w:rsidR="00D22F04" w:rsidRPr="005A33F9">
        <w:rPr>
          <w:rFonts w:cs="Arial"/>
        </w:rPr>
        <w:t>erformance tuning and resolved performance issues</w:t>
      </w:r>
    </w:p>
    <w:p w:rsidR="00D22F04" w:rsidRPr="005A33F9" w:rsidRDefault="005A33F9" w:rsidP="00D22F04">
      <w:pPr>
        <w:pStyle w:val="BodyText"/>
        <w:rPr>
          <w:rFonts w:cs="Arial"/>
        </w:rPr>
      </w:pPr>
      <w:r w:rsidRPr="005A33F9">
        <w:rPr>
          <w:rFonts w:cs="Arial"/>
          <w:szCs w:val="20"/>
        </w:rPr>
        <w:t>Provided p</w:t>
      </w:r>
      <w:r w:rsidR="00D22F04" w:rsidRPr="005A33F9">
        <w:rPr>
          <w:rFonts w:cs="Arial"/>
          <w:szCs w:val="20"/>
        </w:rPr>
        <w:t xml:space="preserve">ost </w:t>
      </w:r>
      <w:r w:rsidRPr="005A33F9">
        <w:rPr>
          <w:rFonts w:cs="Arial"/>
          <w:szCs w:val="20"/>
        </w:rPr>
        <w:t>p</w:t>
      </w:r>
      <w:r w:rsidR="00D22F04" w:rsidRPr="005A33F9">
        <w:rPr>
          <w:rFonts w:cs="Arial"/>
          <w:szCs w:val="20"/>
        </w:rPr>
        <w:t>roduction support</w:t>
      </w:r>
    </w:p>
    <w:p w:rsidR="000A4714" w:rsidRDefault="000A4714" w:rsidP="00D22F04">
      <w:pPr>
        <w:pStyle w:val="BodyText"/>
      </w:pPr>
      <w:r w:rsidRPr="005A33F9">
        <w:rPr>
          <w:rFonts w:cs="Arial"/>
          <w:b/>
        </w:rPr>
        <w:t>Technologies Used</w:t>
      </w:r>
      <w:r w:rsidR="004F2985">
        <w:rPr>
          <w:rFonts w:cs="Arial"/>
          <w:b/>
        </w:rPr>
        <w:t>:</w:t>
      </w:r>
      <w:r w:rsidRPr="005A33F9">
        <w:rPr>
          <w:rFonts w:cs="Arial"/>
          <w:szCs w:val="20"/>
        </w:rPr>
        <w:t xml:space="preserve"> </w:t>
      </w:r>
      <w:r w:rsidR="00C02BA2" w:rsidRPr="005A33F9">
        <w:rPr>
          <w:rFonts w:cs="Arial"/>
        </w:rPr>
        <w:t xml:space="preserve">Lombardi Teamworks 6.1, UNIX, IBM WebSphere Application Server, Java, JSP, XML, JavaScript, </w:t>
      </w:r>
      <w:proofErr w:type="spellStart"/>
      <w:r w:rsidR="00C02BA2" w:rsidRPr="005A33F9">
        <w:rPr>
          <w:rFonts w:cs="Arial"/>
        </w:rPr>
        <w:t>J</w:t>
      </w:r>
      <w:r w:rsidR="004F2985">
        <w:rPr>
          <w:rFonts w:cs="Arial"/>
        </w:rPr>
        <w:t>M</w:t>
      </w:r>
      <w:r w:rsidR="00C02BA2" w:rsidRPr="005A33F9">
        <w:rPr>
          <w:rFonts w:cs="Arial"/>
        </w:rPr>
        <w:t>eter</w:t>
      </w:r>
      <w:proofErr w:type="spellEnd"/>
      <w:r w:rsidR="00C02BA2" w:rsidRPr="005A33F9">
        <w:rPr>
          <w:rFonts w:cs="Arial"/>
        </w:rPr>
        <w:t>,</w:t>
      </w:r>
      <w:r w:rsidR="00C02BA2" w:rsidRPr="00C02BA2">
        <w:t xml:space="preserve"> IBM Tivoli, CA Wily and Oracle Database</w:t>
      </w:r>
    </w:p>
    <w:p w:rsidR="00E04833" w:rsidRDefault="00E04833" w:rsidP="00585404">
      <w:pPr>
        <w:pStyle w:val="BodyText"/>
        <w:numPr>
          <w:ilvl w:val="0"/>
          <w:numId w:val="0"/>
        </w:numPr>
        <w:ind w:left="1440" w:hanging="360"/>
      </w:pPr>
    </w:p>
    <w:p w:rsidR="00E04833" w:rsidRPr="007D4D2C" w:rsidRDefault="00E04833" w:rsidP="00AF6BF8">
      <w:pPr>
        <w:ind w:left="720" w:firstLine="720"/>
        <w:rPr>
          <w:b/>
        </w:rPr>
      </w:pPr>
      <w:r>
        <w:rPr>
          <w:b/>
        </w:rPr>
        <w:t xml:space="preserve">CVS Caremark, </w:t>
      </w:r>
      <w:r w:rsidR="00B23CB2">
        <w:rPr>
          <w:b/>
        </w:rPr>
        <w:t>Health</w:t>
      </w:r>
      <w:r w:rsidR="00F17B5A">
        <w:rPr>
          <w:b/>
        </w:rPr>
        <w:t>c</w:t>
      </w:r>
      <w:r w:rsidR="00B23CB2">
        <w:rPr>
          <w:b/>
        </w:rPr>
        <w:t>are</w:t>
      </w:r>
      <w:r w:rsidR="002F0418">
        <w:rPr>
          <w:b/>
        </w:rPr>
        <w:t xml:space="preserve"> Pharmacy</w:t>
      </w:r>
      <w:r w:rsidRPr="007D4D2C">
        <w:rPr>
          <w:b/>
        </w:rPr>
        <w:t xml:space="preserve"> Project</w:t>
      </w:r>
    </w:p>
    <w:p w:rsidR="00205B58" w:rsidRPr="009E54C9" w:rsidRDefault="00205B58" w:rsidP="00205B58">
      <w:pPr>
        <w:pStyle w:val="BodyText"/>
      </w:pPr>
      <w:r w:rsidRPr="004050A1">
        <w:t>Underst</w:t>
      </w:r>
      <w:r w:rsidR="004F2985">
        <w:t>ood</w:t>
      </w:r>
      <w:r w:rsidRPr="004050A1">
        <w:t xml:space="preserve"> business </w:t>
      </w:r>
      <w:r>
        <w:t>requirements</w:t>
      </w:r>
      <w:r w:rsidRPr="00C813EA">
        <w:t xml:space="preserve">, </w:t>
      </w:r>
      <w:r w:rsidR="004F2985">
        <w:t>p</w:t>
      </w:r>
      <w:r w:rsidRPr="00C813EA">
        <w:t>reparation of the design document and implementation of the business process</w:t>
      </w:r>
    </w:p>
    <w:p w:rsidR="00205B58" w:rsidRPr="00C813EA" w:rsidRDefault="00205B58" w:rsidP="00205B58">
      <w:pPr>
        <w:pStyle w:val="BodyText"/>
      </w:pPr>
      <w:r w:rsidRPr="000C0721">
        <w:t>Maintain</w:t>
      </w:r>
      <w:r w:rsidR="004F2985">
        <w:t>ed</w:t>
      </w:r>
      <w:r w:rsidRPr="000C0721">
        <w:t xml:space="preserve"> communication</w:t>
      </w:r>
      <w:r w:rsidR="004F2985">
        <w:t>s</w:t>
      </w:r>
      <w:r w:rsidRPr="000C0721">
        <w:t xml:space="preserve"> with the </w:t>
      </w:r>
      <w:r>
        <w:t xml:space="preserve">onsite and offshore </w:t>
      </w:r>
      <w:r w:rsidRPr="000C0721">
        <w:t xml:space="preserve">team members, </w:t>
      </w:r>
      <w:r w:rsidR="004F2985">
        <w:t>t</w:t>
      </w:r>
      <w:r w:rsidRPr="000C0721">
        <w:t xml:space="preserve">echnical </w:t>
      </w:r>
      <w:r w:rsidR="004F2985">
        <w:t>m</w:t>
      </w:r>
      <w:r w:rsidRPr="000C0721">
        <w:t>anagers</w:t>
      </w:r>
      <w:r w:rsidR="004F2985">
        <w:t>,</w:t>
      </w:r>
      <w:r w:rsidRPr="000C0721">
        <w:t xml:space="preserve"> and other team members</w:t>
      </w:r>
    </w:p>
    <w:p w:rsidR="00205B58" w:rsidRPr="00A43021" w:rsidRDefault="00205B58" w:rsidP="00205B58">
      <w:pPr>
        <w:pStyle w:val="BodyText"/>
      </w:pPr>
      <w:r w:rsidRPr="00C813EA">
        <w:t>Develop</w:t>
      </w:r>
      <w:r w:rsidR="004F2985">
        <w:t>ed</w:t>
      </w:r>
      <w:r w:rsidRPr="00C813EA">
        <w:t xml:space="preserve"> common reusable components</w:t>
      </w:r>
    </w:p>
    <w:p w:rsidR="00205B58" w:rsidRPr="004050A1" w:rsidRDefault="00205B58" w:rsidP="00205B58">
      <w:pPr>
        <w:pStyle w:val="BodyText"/>
      </w:pPr>
      <w:r w:rsidRPr="00C813EA">
        <w:t>Retrieve</w:t>
      </w:r>
      <w:r w:rsidR="004F2985">
        <w:t>d</w:t>
      </w:r>
      <w:r w:rsidRPr="00C813EA">
        <w:t xml:space="preserve"> next available tasks using API’s without login to the Teamworks portal</w:t>
      </w:r>
    </w:p>
    <w:p w:rsidR="00205B58" w:rsidRDefault="00205B58" w:rsidP="00205B58">
      <w:pPr>
        <w:pStyle w:val="BodyText"/>
      </w:pPr>
      <w:r w:rsidRPr="00F00F1D">
        <w:t>Perform</w:t>
      </w:r>
      <w:r w:rsidR="004F2985">
        <w:t>ed</w:t>
      </w:r>
      <w:r>
        <w:t xml:space="preserve"> </w:t>
      </w:r>
      <w:r w:rsidRPr="00F00F1D">
        <w:t xml:space="preserve">code reviews to validate if the </w:t>
      </w:r>
      <w:r>
        <w:t>UI screen</w:t>
      </w:r>
      <w:r w:rsidR="004F2985">
        <w:t>s were</w:t>
      </w:r>
      <w:r>
        <w:t xml:space="preserve"> </w:t>
      </w:r>
      <w:r w:rsidRPr="00F00F1D">
        <w:t>adher</w:t>
      </w:r>
      <w:r w:rsidR="004F2985">
        <w:t>ing</w:t>
      </w:r>
      <w:r w:rsidRPr="00F00F1D">
        <w:t xml:space="preserve"> to </w:t>
      </w:r>
      <w:r>
        <w:t>the rich business standards</w:t>
      </w:r>
    </w:p>
    <w:p w:rsidR="00205B58" w:rsidRDefault="00205B58" w:rsidP="00205B58">
      <w:pPr>
        <w:pStyle w:val="BodyText"/>
      </w:pPr>
      <w:r w:rsidRPr="00C813EA">
        <w:t>Integrat</w:t>
      </w:r>
      <w:r w:rsidR="004F2985">
        <w:t>ed</w:t>
      </w:r>
      <w:r w:rsidRPr="00C813EA">
        <w:t xml:space="preserve"> Java Web</w:t>
      </w:r>
      <w:r w:rsidR="004F2985">
        <w:t xml:space="preserve"> </w:t>
      </w:r>
      <w:r w:rsidRPr="00C813EA">
        <w:t>services with Teamworks</w:t>
      </w:r>
    </w:p>
    <w:p w:rsidR="00205B58" w:rsidRPr="00FF75BC" w:rsidRDefault="00205B58" w:rsidP="00205B58">
      <w:pPr>
        <w:pStyle w:val="BodyText"/>
      </w:pPr>
      <w:r w:rsidRPr="00FF75BC">
        <w:t>Performed troubleshooting activities and performance analysis of various processes</w:t>
      </w:r>
      <w:r>
        <w:t xml:space="preserve"> </w:t>
      </w:r>
      <w:r w:rsidRPr="00FF75BC">
        <w:t>and services using process monitor in Process Admin console</w:t>
      </w:r>
    </w:p>
    <w:p w:rsidR="00205B58" w:rsidRDefault="00205B58" w:rsidP="00205B58">
      <w:pPr>
        <w:pStyle w:val="BodyText"/>
      </w:pPr>
      <w:r w:rsidRPr="000C0721">
        <w:t>Coordinate</w:t>
      </w:r>
      <w:r w:rsidR="004F2985">
        <w:t>d</w:t>
      </w:r>
      <w:r w:rsidRPr="000C0721">
        <w:t xml:space="preserve"> the deployment process wit</w:t>
      </w:r>
      <w:r>
        <w:t xml:space="preserve">h </w:t>
      </w:r>
      <w:r w:rsidR="004F2985">
        <w:t xml:space="preserve">the </w:t>
      </w:r>
      <w:r>
        <w:t>configuration management team</w:t>
      </w:r>
    </w:p>
    <w:p w:rsidR="00205B58" w:rsidRDefault="00205B58" w:rsidP="00205B58">
      <w:pPr>
        <w:pStyle w:val="BodyText"/>
      </w:pPr>
      <w:r w:rsidRPr="0096635D">
        <w:rPr>
          <w:b/>
        </w:rPr>
        <w:t>Technologies Used</w:t>
      </w:r>
      <w:r w:rsidR="004F2985">
        <w:rPr>
          <w:b/>
        </w:rPr>
        <w:t>:</w:t>
      </w:r>
      <w:r w:rsidR="00A824C6" w:rsidRPr="00A824C6">
        <w:rPr>
          <w:rFonts w:ascii="Verdana" w:hAnsi="Verdana"/>
          <w:szCs w:val="20"/>
        </w:rPr>
        <w:t xml:space="preserve"> </w:t>
      </w:r>
      <w:r w:rsidR="00A824C6" w:rsidRPr="00B30A87">
        <w:t>Lombardi Teamworks 6.2, UNIX, IBM WebSphere Application Server, RSA, Java, JSP, XML, JavaScript and Oracle Database</w:t>
      </w:r>
    </w:p>
    <w:p w:rsidR="00E04833" w:rsidRDefault="00E04833" w:rsidP="00AF0637">
      <w:pPr>
        <w:pStyle w:val="Heading4"/>
        <w:rPr>
          <w:sz w:val="22"/>
          <w:szCs w:val="22"/>
        </w:rPr>
      </w:pPr>
    </w:p>
    <w:p w:rsidR="00AF0637" w:rsidRDefault="004F0D89" w:rsidP="00AF0637">
      <w:pPr>
        <w:pStyle w:val="Heading4"/>
        <w:rPr>
          <w:sz w:val="22"/>
          <w:szCs w:val="22"/>
        </w:rPr>
      </w:pPr>
      <w:r>
        <w:rPr>
          <w:sz w:val="22"/>
          <w:szCs w:val="22"/>
        </w:rPr>
        <w:t>Mahindra Satyam, Aug</w:t>
      </w:r>
      <w:r w:rsidR="004F2985">
        <w:rPr>
          <w:sz w:val="22"/>
          <w:szCs w:val="22"/>
        </w:rPr>
        <w:t xml:space="preserve">ust </w:t>
      </w:r>
      <w:r>
        <w:rPr>
          <w:sz w:val="22"/>
          <w:szCs w:val="22"/>
        </w:rPr>
        <w:t>2007 – March 2010</w:t>
      </w:r>
    </w:p>
    <w:p w:rsidR="00AF0637" w:rsidRDefault="00AF0637" w:rsidP="00AF0637"/>
    <w:p w:rsidR="004545DF" w:rsidRDefault="00DC4FBC" w:rsidP="00DC4FBC">
      <w:r>
        <w:tab/>
      </w:r>
      <w:r w:rsidR="00AF6BF8">
        <w:tab/>
      </w:r>
      <w:r w:rsidR="004545DF">
        <w:rPr>
          <w:b/>
        </w:rPr>
        <w:t>Pfizer</w:t>
      </w:r>
      <w:r w:rsidR="004F2985">
        <w:rPr>
          <w:b/>
        </w:rPr>
        <w:t>,</w:t>
      </w:r>
      <w:r w:rsidR="004545DF">
        <w:rPr>
          <w:b/>
        </w:rPr>
        <w:t xml:space="preserve"> Inc</w:t>
      </w:r>
      <w:r w:rsidR="009C7DF6">
        <w:rPr>
          <w:b/>
        </w:rPr>
        <w:t>.</w:t>
      </w:r>
      <w:r w:rsidR="00530DD3">
        <w:rPr>
          <w:b/>
        </w:rPr>
        <w:t>,</w:t>
      </w:r>
      <w:r>
        <w:rPr>
          <w:b/>
        </w:rPr>
        <w:t xml:space="preserve"> Healthcare</w:t>
      </w:r>
      <w:r w:rsidR="00072454">
        <w:rPr>
          <w:b/>
        </w:rPr>
        <w:t xml:space="preserve"> </w:t>
      </w:r>
      <w:r w:rsidR="002F0418">
        <w:rPr>
          <w:b/>
        </w:rPr>
        <w:t>Pharmacy</w:t>
      </w:r>
      <w:r w:rsidRPr="007D4D2C">
        <w:rPr>
          <w:b/>
        </w:rPr>
        <w:t xml:space="preserve"> Project</w:t>
      </w:r>
      <w:r>
        <w:t xml:space="preserve"> </w:t>
      </w:r>
    </w:p>
    <w:p w:rsidR="00E533FC" w:rsidRPr="00CD4C12" w:rsidRDefault="00E533FC" w:rsidP="00E533FC">
      <w:pPr>
        <w:pStyle w:val="BodyText"/>
      </w:pPr>
      <w:r w:rsidRPr="00CD4C12">
        <w:t>Underst</w:t>
      </w:r>
      <w:r w:rsidR="004F2985">
        <w:t>ood</w:t>
      </w:r>
      <w:r w:rsidRPr="00CD4C12">
        <w:t xml:space="preserve"> the business and technical requirements</w:t>
      </w:r>
      <w:r>
        <w:t xml:space="preserve"> </w:t>
      </w:r>
      <w:r w:rsidRPr="00C813EA">
        <w:t>and translate</w:t>
      </w:r>
      <w:r w:rsidR="004F2985">
        <w:t>d</w:t>
      </w:r>
      <w:r w:rsidRPr="00C813EA">
        <w:t xml:space="preserve"> to team members</w:t>
      </w:r>
    </w:p>
    <w:p w:rsidR="00E533FC" w:rsidRPr="00C813EA" w:rsidRDefault="00E533FC" w:rsidP="00E533FC">
      <w:pPr>
        <w:pStyle w:val="BodyText"/>
      </w:pPr>
      <w:r w:rsidRPr="00C813EA">
        <w:t xml:space="preserve">Involved in requirements understanding of the functional specification </w:t>
      </w:r>
    </w:p>
    <w:p w:rsidR="00E533FC" w:rsidRPr="00C813EA" w:rsidRDefault="00E533FC" w:rsidP="00E533FC">
      <w:pPr>
        <w:pStyle w:val="BodyText"/>
      </w:pPr>
      <w:r w:rsidRPr="000C0721">
        <w:t>Prepare</w:t>
      </w:r>
      <w:r w:rsidR="004F2985">
        <w:t>d</w:t>
      </w:r>
      <w:r w:rsidRPr="000C0721">
        <w:t xml:space="preserve"> the </w:t>
      </w:r>
      <w:r w:rsidR="004F2985">
        <w:t>d</w:t>
      </w:r>
      <w:r w:rsidRPr="000C0721">
        <w:t xml:space="preserve">esign document and implementation of the </w:t>
      </w:r>
      <w:r w:rsidR="004F2985">
        <w:t>p</w:t>
      </w:r>
      <w:r w:rsidRPr="000C0721">
        <w:t>rocess flow</w:t>
      </w:r>
    </w:p>
    <w:p w:rsidR="00E533FC" w:rsidRPr="00C813EA" w:rsidRDefault="00E533FC" w:rsidP="00E533FC">
      <w:pPr>
        <w:pStyle w:val="BodyText"/>
      </w:pPr>
      <w:r w:rsidRPr="000C0721">
        <w:t>Maintain</w:t>
      </w:r>
      <w:r w:rsidR="004F2985">
        <w:t>ed</w:t>
      </w:r>
      <w:r w:rsidRPr="000C0721">
        <w:t xml:space="preserve"> communication</w:t>
      </w:r>
      <w:r w:rsidR="004F2985">
        <w:t>s</w:t>
      </w:r>
      <w:r w:rsidRPr="000C0721">
        <w:t xml:space="preserve"> with the team members, </w:t>
      </w:r>
      <w:r w:rsidR="004F2985">
        <w:t>t</w:t>
      </w:r>
      <w:r w:rsidRPr="000C0721">
        <w:t>echnical</w:t>
      </w:r>
      <w:r w:rsidR="004F2985">
        <w:t xml:space="preserve"> m</w:t>
      </w:r>
      <w:r w:rsidRPr="000C0721">
        <w:t>anagers</w:t>
      </w:r>
      <w:r w:rsidR="004F2985">
        <w:t>,</w:t>
      </w:r>
      <w:r w:rsidRPr="000C0721">
        <w:t xml:space="preserve"> and other team members</w:t>
      </w:r>
    </w:p>
    <w:p w:rsidR="00E533FC" w:rsidRPr="00C813EA" w:rsidRDefault="00E533FC" w:rsidP="00E533FC">
      <w:pPr>
        <w:pStyle w:val="BodyText"/>
      </w:pPr>
      <w:r w:rsidRPr="000C0721">
        <w:t>Coordinate</w:t>
      </w:r>
      <w:r w:rsidR="004F2985">
        <w:t>d</w:t>
      </w:r>
      <w:r w:rsidRPr="000C0721">
        <w:t xml:space="preserve"> the deployment process with </w:t>
      </w:r>
      <w:r w:rsidR="004F2985">
        <w:t xml:space="preserve">the </w:t>
      </w:r>
      <w:r w:rsidRPr="000C0721">
        <w:t>configuration management team</w:t>
      </w:r>
    </w:p>
    <w:p w:rsidR="00AF0637" w:rsidRDefault="00CD62CD" w:rsidP="00E533FC">
      <w:pPr>
        <w:pStyle w:val="BodyText"/>
      </w:pPr>
      <w:r>
        <w:t>LDAP configuration settings/</w:t>
      </w:r>
      <w:r w:rsidR="000C4A4D">
        <w:t>g</w:t>
      </w:r>
      <w:r>
        <w:t>roup maintenance</w:t>
      </w:r>
    </w:p>
    <w:p w:rsidR="00AF0637" w:rsidRDefault="00AF0637" w:rsidP="00AF0637">
      <w:pPr>
        <w:pStyle w:val="BodyText"/>
      </w:pPr>
      <w:r w:rsidRPr="0096635D">
        <w:rPr>
          <w:b/>
        </w:rPr>
        <w:t>Technologies Used</w:t>
      </w:r>
      <w:r w:rsidR="00F32EC3">
        <w:rPr>
          <w:b/>
        </w:rPr>
        <w:t>:</w:t>
      </w:r>
      <w:r w:rsidR="00ED01A6" w:rsidRPr="00ED01A6">
        <w:rPr>
          <w:rFonts w:ascii="Verdana" w:hAnsi="Verdana"/>
          <w:szCs w:val="20"/>
        </w:rPr>
        <w:t xml:space="preserve"> </w:t>
      </w:r>
      <w:r w:rsidR="00ED01A6" w:rsidRPr="00F56F2D">
        <w:t>Lombardi Teamworks 6.1, UNIX, BEA Web</w:t>
      </w:r>
      <w:r w:rsidR="00F32EC3">
        <w:t>L</w:t>
      </w:r>
      <w:r w:rsidR="00ED01A6" w:rsidRPr="00F56F2D">
        <w:t>ogic Application Server, Java, JSP, XML, JavaScript, JCAP interface and Oracle Database</w:t>
      </w:r>
    </w:p>
    <w:p w:rsidR="00AF0637" w:rsidRDefault="00AF0637" w:rsidP="00AF0637">
      <w:pPr>
        <w:pStyle w:val="BodyText"/>
        <w:numPr>
          <w:ilvl w:val="0"/>
          <w:numId w:val="0"/>
        </w:numPr>
      </w:pPr>
    </w:p>
    <w:p w:rsidR="0065559B" w:rsidRDefault="0065559B" w:rsidP="00B35B30">
      <w:pPr>
        <w:pStyle w:val="Heading4"/>
        <w:ind w:left="0" w:firstLine="720"/>
        <w:rPr>
          <w:sz w:val="22"/>
          <w:szCs w:val="22"/>
        </w:rPr>
      </w:pPr>
    </w:p>
    <w:p w:rsidR="0065559B" w:rsidRDefault="0065559B" w:rsidP="00B35B30">
      <w:pPr>
        <w:pStyle w:val="Heading4"/>
        <w:ind w:left="0" w:firstLine="720"/>
        <w:rPr>
          <w:sz w:val="22"/>
          <w:szCs w:val="22"/>
        </w:rPr>
      </w:pPr>
    </w:p>
    <w:p w:rsidR="0065559B" w:rsidRPr="0065559B" w:rsidRDefault="0065559B" w:rsidP="0065559B"/>
    <w:p w:rsidR="00B35B30" w:rsidRDefault="00DC091E" w:rsidP="00B35B30">
      <w:pPr>
        <w:pStyle w:val="Heading4"/>
        <w:ind w:left="0" w:firstLine="720"/>
        <w:rPr>
          <w:sz w:val="22"/>
          <w:szCs w:val="22"/>
        </w:rPr>
      </w:pPr>
      <w:r>
        <w:rPr>
          <w:sz w:val="22"/>
          <w:szCs w:val="22"/>
        </w:rPr>
        <w:lastRenderedPageBreak/>
        <w:t>Polaris Software Lab Ltd</w:t>
      </w:r>
      <w:r w:rsidR="00F32EC3">
        <w:rPr>
          <w:sz w:val="22"/>
          <w:szCs w:val="22"/>
        </w:rPr>
        <w:t>.</w:t>
      </w:r>
      <w:r w:rsidR="00B35B30">
        <w:rPr>
          <w:sz w:val="22"/>
          <w:szCs w:val="22"/>
        </w:rPr>
        <w:t xml:space="preserve">, </w:t>
      </w:r>
      <w:r>
        <w:rPr>
          <w:sz w:val="22"/>
          <w:szCs w:val="22"/>
        </w:rPr>
        <w:t>Dec</w:t>
      </w:r>
      <w:r w:rsidR="00F32EC3">
        <w:rPr>
          <w:sz w:val="22"/>
          <w:szCs w:val="22"/>
        </w:rPr>
        <w:t>ember</w:t>
      </w:r>
      <w:r w:rsidR="00B35B30">
        <w:rPr>
          <w:sz w:val="22"/>
          <w:szCs w:val="22"/>
        </w:rPr>
        <w:t xml:space="preserve"> </w:t>
      </w:r>
      <w:r>
        <w:rPr>
          <w:sz w:val="22"/>
          <w:szCs w:val="22"/>
        </w:rPr>
        <w:t>2006</w:t>
      </w:r>
      <w:r w:rsidR="00B35B30">
        <w:rPr>
          <w:sz w:val="22"/>
          <w:szCs w:val="22"/>
        </w:rPr>
        <w:t xml:space="preserve"> – </w:t>
      </w:r>
      <w:r>
        <w:rPr>
          <w:sz w:val="22"/>
          <w:szCs w:val="22"/>
        </w:rPr>
        <w:t>July</w:t>
      </w:r>
      <w:r w:rsidR="00B35B30">
        <w:rPr>
          <w:sz w:val="22"/>
          <w:szCs w:val="22"/>
        </w:rPr>
        <w:t xml:space="preserve"> </w:t>
      </w:r>
      <w:r>
        <w:rPr>
          <w:sz w:val="22"/>
          <w:szCs w:val="22"/>
        </w:rPr>
        <w:t>2007</w:t>
      </w:r>
    </w:p>
    <w:p w:rsidR="00B35B30" w:rsidRDefault="00B35B30" w:rsidP="00B35B30"/>
    <w:p w:rsidR="00A67D02" w:rsidRDefault="00CE149E" w:rsidP="00AF6BF8">
      <w:pPr>
        <w:ind w:left="720" w:firstLine="720"/>
      </w:pPr>
      <w:r>
        <w:rPr>
          <w:b/>
        </w:rPr>
        <w:t>Bajaj Auto Finance Ltd</w:t>
      </w:r>
      <w:r w:rsidR="00A67D02">
        <w:rPr>
          <w:b/>
        </w:rPr>
        <w:t xml:space="preserve">., </w:t>
      </w:r>
      <w:r w:rsidR="00C60A46">
        <w:rPr>
          <w:b/>
        </w:rPr>
        <w:t>Banking</w:t>
      </w:r>
      <w:r w:rsidR="00A67D02" w:rsidRPr="007D4D2C">
        <w:rPr>
          <w:b/>
        </w:rPr>
        <w:t xml:space="preserve"> Project</w:t>
      </w:r>
      <w:r w:rsidR="00A67D02">
        <w:t xml:space="preserve"> </w:t>
      </w:r>
    </w:p>
    <w:p w:rsidR="00AC5046" w:rsidRPr="00AC5046" w:rsidRDefault="00AC5046" w:rsidP="00AC5046">
      <w:pPr>
        <w:pStyle w:val="ListParagraph"/>
        <w:numPr>
          <w:ilvl w:val="0"/>
          <w:numId w:val="20"/>
        </w:numPr>
        <w:suppressAutoHyphens/>
        <w:spacing w:before="40" w:after="80"/>
        <w:ind w:left="1440"/>
      </w:pPr>
      <w:r w:rsidRPr="00AC5046">
        <w:t>Analyze</w:t>
      </w:r>
      <w:r w:rsidR="00F32EC3">
        <w:t>d</w:t>
      </w:r>
      <w:r w:rsidRPr="00AC5046">
        <w:t xml:space="preserve"> the functional specifications with team members</w:t>
      </w:r>
    </w:p>
    <w:p w:rsidR="00AC5046" w:rsidRPr="00AC5046" w:rsidRDefault="00AC5046" w:rsidP="00AC5046">
      <w:pPr>
        <w:pStyle w:val="ListParagraph"/>
        <w:numPr>
          <w:ilvl w:val="0"/>
          <w:numId w:val="20"/>
        </w:numPr>
        <w:suppressAutoHyphens/>
        <w:spacing w:before="40" w:after="80"/>
        <w:ind w:left="1440"/>
      </w:pPr>
      <w:r w:rsidRPr="00AC5046">
        <w:t>Design</w:t>
      </w:r>
      <w:r w:rsidR="00F32EC3">
        <w:t>ed</w:t>
      </w:r>
      <w:r w:rsidRPr="00AC5046">
        <w:t xml:space="preserve"> and handl</w:t>
      </w:r>
      <w:r w:rsidR="00F32EC3">
        <w:t>ed</w:t>
      </w:r>
      <w:r w:rsidRPr="00AC5046">
        <w:t xml:space="preserve"> </w:t>
      </w:r>
      <w:r w:rsidR="00F32EC3">
        <w:t>l</w:t>
      </w:r>
      <w:r w:rsidRPr="00AC5046">
        <w:t xml:space="preserve">ead and </w:t>
      </w:r>
      <w:r w:rsidR="00F32EC3">
        <w:t>d</w:t>
      </w:r>
      <w:r w:rsidRPr="00AC5046">
        <w:t>ata entry module and integration</w:t>
      </w:r>
    </w:p>
    <w:p w:rsidR="00AC5046" w:rsidRPr="00AC5046" w:rsidRDefault="00AC5046" w:rsidP="00AC5046">
      <w:pPr>
        <w:pStyle w:val="ListParagraph"/>
        <w:numPr>
          <w:ilvl w:val="0"/>
          <w:numId w:val="20"/>
        </w:numPr>
        <w:suppressAutoHyphens/>
        <w:spacing w:before="40" w:after="80"/>
        <w:ind w:left="1440"/>
      </w:pPr>
      <w:r w:rsidRPr="00AC5046">
        <w:t>Generat</w:t>
      </w:r>
      <w:r w:rsidR="00F32EC3">
        <w:t>ed</w:t>
      </w:r>
      <w:r w:rsidRPr="00AC5046">
        <w:t xml:space="preserve"> Data Access Object for various modules </w:t>
      </w:r>
    </w:p>
    <w:p w:rsidR="00AC5046" w:rsidRPr="00AC5046" w:rsidRDefault="00AC5046" w:rsidP="00AC5046">
      <w:pPr>
        <w:pStyle w:val="ListParagraph"/>
        <w:numPr>
          <w:ilvl w:val="0"/>
          <w:numId w:val="20"/>
        </w:numPr>
        <w:suppressAutoHyphens/>
        <w:spacing w:before="40"/>
        <w:ind w:left="1440"/>
      </w:pPr>
      <w:r w:rsidRPr="00AC5046">
        <w:t xml:space="preserve">Involved in coding for populating details through the </w:t>
      </w:r>
      <w:r w:rsidR="000C4A4D">
        <w:t>s</w:t>
      </w:r>
      <w:r w:rsidRPr="00AC5046">
        <w:t>ervlet</w:t>
      </w:r>
    </w:p>
    <w:p w:rsidR="0096635D" w:rsidRPr="002F3887" w:rsidRDefault="00A67D02" w:rsidP="002B3AA8">
      <w:pPr>
        <w:pStyle w:val="BodyText"/>
        <w:rPr>
          <w:b/>
        </w:rPr>
      </w:pPr>
      <w:r w:rsidRPr="0096635D">
        <w:rPr>
          <w:b/>
        </w:rPr>
        <w:t>Technologies Used</w:t>
      </w:r>
      <w:r w:rsidR="0060236D">
        <w:rPr>
          <w:b/>
        </w:rPr>
        <w:t>:</w:t>
      </w:r>
      <w:r w:rsidRPr="002B3AA8">
        <w:rPr>
          <w:b/>
        </w:rPr>
        <w:t xml:space="preserve"> </w:t>
      </w:r>
      <w:r w:rsidR="002B3AA8" w:rsidRPr="00585B4C">
        <w:t>Java, JSP, Struts, Oracle9i, Tomcat 4.0, Java Script, Workflow, Tline</w:t>
      </w:r>
      <w:r w:rsidR="00D52FF6">
        <w:t xml:space="preserve"> </w:t>
      </w:r>
      <w:r w:rsidR="002B3AA8" w:rsidRPr="00585B4C">
        <w:t>and Web</w:t>
      </w:r>
      <w:r w:rsidR="00F32EC3">
        <w:t>L</w:t>
      </w:r>
      <w:r w:rsidR="002B3AA8" w:rsidRPr="00585B4C">
        <w:t xml:space="preserve">ogic </w:t>
      </w:r>
      <w:r w:rsidR="0060236D">
        <w:t>v</w:t>
      </w:r>
      <w:r w:rsidR="002B3AA8" w:rsidRPr="00585B4C">
        <w:t>8.1</w:t>
      </w:r>
    </w:p>
    <w:p w:rsidR="002F3887" w:rsidRPr="002F3887" w:rsidRDefault="002F3887" w:rsidP="002F3887">
      <w:pPr>
        <w:pStyle w:val="BodyText"/>
        <w:numPr>
          <w:ilvl w:val="0"/>
          <w:numId w:val="0"/>
        </w:numPr>
        <w:ind w:left="1440"/>
        <w:rPr>
          <w:b/>
        </w:rPr>
      </w:pPr>
    </w:p>
    <w:p w:rsidR="002F3887" w:rsidRDefault="00BE3563" w:rsidP="002F3887">
      <w:pPr>
        <w:pStyle w:val="Heading4"/>
        <w:ind w:left="0" w:firstLine="720"/>
        <w:rPr>
          <w:sz w:val="22"/>
          <w:szCs w:val="22"/>
        </w:rPr>
      </w:pPr>
      <w:r>
        <w:rPr>
          <w:sz w:val="22"/>
          <w:szCs w:val="22"/>
        </w:rPr>
        <w:t xml:space="preserve">Altius </w:t>
      </w:r>
      <w:r w:rsidR="00BD3717">
        <w:rPr>
          <w:sz w:val="22"/>
          <w:szCs w:val="22"/>
        </w:rPr>
        <w:t>Infos</w:t>
      </w:r>
      <w:r w:rsidR="002E173B">
        <w:rPr>
          <w:sz w:val="22"/>
          <w:szCs w:val="22"/>
        </w:rPr>
        <w:t>ystem</w:t>
      </w:r>
      <w:r w:rsidR="00BD3717">
        <w:rPr>
          <w:sz w:val="22"/>
          <w:szCs w:val="22"/>
        </w:rPr>
        <w:t xml:space="preserve"> </w:t>
      </w:r>
      <w:r w:rsidR="00825165">
        <w:rPr>
          <w:sz w:val="22"/>
          <w:szCs w:val="22"/>
        </w:rPr>
        <w:t xml:space="preserve">Pvt </w:t>
      </w:r>
      <w:r w:rsidR="00BD3717">
        <w:rPr>
          <w:sz w:val="22"/>
          <w:szCs w:val="22"/>
        </w:rPr>
        <w:t>Ltd</w:t>
      </w:r>
      <w:r w:rsidR="002F3887">
        <w:rPr>
          <w:sz w:val="22"/>
          <w:szCs w:val="22"/>
        </w:rPr>
        <w:t xml:space="preserve">., </w:t>
      </w:r>
      <w:r w:rsidR="007D5B00">
        <w:rPr>
          <w:sz w:val="22"/>
          <w:szCs w:val="22"/>
        </w:rPr>
        <w:t xml:space="preserve">April 2004 - </w:t>
      </w:r>
      <w:r w:rsidR="002F3887">
        <w:rPr>
          <w:sz w:val="22"/>
          <w:szCs w:val="22"/>
        </w:rPr>
        <w:t>December 2006</w:t>
      </w:r>
    </w:p>
    <w:p w:rsidR="002F3887" w:rsidRDefault="002F3887" w:rsidP="002F3887"/>
    <w:p w:rsidR="002F3887" w:rsidRPr="00AC5046" w:rsidRDefault="003A4B2B" w:rsidP="002F3887">
      <w:pPr>
        <w:pStyle w:val="ListParagraph"/>
        <w:numPr>
          <w:ilvl w:val="0"/>
          <w:numId w:val="20"/>
        </w:numPr>
        <w:suppressAutoHyphens/>
        <w:spacing w:before="40" w:after="80"/>
        <w:ind w:left="1440"/>
      </w:pPr>
      <w:r w:rsidRPr="00C813EA">
        <w:t>Involved in requirements understanding of functional specification</w:t>
      </w:r>
    </w:p>
    <w:p w:rsidR="002F3887" w:rsidRPr="00AC5046" w:rsidRDefault="005C5BC1" w:rsidP="002F3887">
      <w:pPr>
        <w:pStyle w:val="ListParagraph"/>
        <w:numPr>
          <w:ilvl w:val="0"/>
          <w:numId w:val="20"/>
        </w:numPr>
        <w:suppressAutoHyphens/>
        <w:spacing w:before="40"/>
        <w:ind w:left="1440"/>
      </w:pPr>
      <w:r>
        <w:t>Developed</w:t>
      </w:r>
      <w:r w:rsidR="008F49CD">
        <w:t xml:space="preserve"> </w:t>
      </w:r>
      <w:r w:rsidR="000E3A40">
        <w:t xml:space="preserve">the </w:t>
      </w:r>
      <w:r w:rsidR="008F49CD">
        <w:t>user interface</w:t>
      </w:r>
      <w:r w:rsidR="00B63790">
        <w:t>s</w:t>
      </w:r>
      <w:r w:rsidR="002F3887" w:rsidRPr="00AC5046">
        <w:t xml:space="preserve"> </w:t>
      </w:r>
      <w:r w:rsidR="00847A38">
        <w:t>to populate</w:t>
      </w:r>
      <w:r w:rsidR="009438BC">
        <w:t xml:space="preserve"> the</w:t>
      </w:r>
      <w:r w:rsidR="002F3887" w:rsidRPr="00AC5046">
        <w:t xml:space="preserve"> details </w:t>
      </w:r>
    </w:p>
    <w:p w:rsidR="002F3887" w:rsidRPr="005A33F9" w:rsidRDefault="002F3887" w:rsidP="00737532">
      <w:pPr>
        <w:pStyle w:val="BodyText"/>
        <w:numPr>
          <w:ilvl w:val="0"/>
          <w:numId w:val="0"/>
        </w:numPr>
        <w:ind w:left="1440"/>
        <w:rPr>
          <w:b/>
        </w:rPr>
      </w:pPr>
      <w:r w:rsidRPr="0096635D">
        <w:rPr>
          <w:b/>
        </w:rPr>
        <w:t>Technologies Used</w:t>
      </w:r>
      <w:r>
        <w:rPr>
          <w:b/>
        </w:rPr>
        <w:t>:</w:t>
      </w:r>
      <w:r w:rsidRPr="002B3AA8">
        <w:rPr>
          <w:b/>
        </w:rPr>
        <w:t xml:space="preserve"> </w:t>
      </w:r>
      <w:r w:rsidRPr="00585B4C">
        <w:t xml:space="preserve">Java, JSP, </w:t>
      </w:r>
      <w:r w:rsidR="00220B64">
        <w:t>Oracle</w:t>
      </w:r>
      <w:r w:rsidRPr="00585B4C">
        <w:t xml:space="preserve">, Java Script, </w:t>
      </w:r>
      <w:proofErr w:type="gramStart"/>
      <w:r w:rsidRPr="00585B4C">
        <w:t>Web</w:t>
      </w:r>
      <w:r>
        <w:t>L</w:t>
      </w:r>
      <w:r w:rsidR="00CB36B0">
        <w:t>ogic</w:t>
      </w:r>
      <w:proofErr w:type="gramEnd"/>
      <w:r w:rsidR="00CB36B0">
        <w:t xml:space="preserve"> Application Sever</w:t>
      </w:r>
    </w:p>
    <w:p w:rsidR="005A33F9" w:rsidRPr="002B3AA8" w:rsidRDefault="005A33F9" w:rsidP="005A33F9">
      <w:pPr>
        <w:pStyle w:val="BodyText"/>
        <w:numPr>
          <w:ilvl w:val="0"/>
          <w:numId w:val="0"/>
        </w:numPr>
        <w:ind w:left="1440"/>
        <w:rPr>
          <w:b/>
        </w:rPr>
      </w:pPr>
    </w:p>
    <w:p w:rsidR="00BF6CB0" w:rsidRDefault="00BF6CB0" w:rsidP="00BF6CB0">
      <w:pPr>
        <w:shd w:val="clear" w:color="auto" w:fill="CCCCCC"/>
        <w:ind w:right="-36"/>
        <w:jc w:val="both"/>
        <w:rPr>
          <w:rFonts w:cs="Arial"/>
          <w:smallCaps/>
          <w:szCs w:val="20"/>
        </w:rPr>
      </w:pPr>
      <w:r>
        <w:rPr>
          <w:rFonts w:cs="Arial"/>
          <w:b/>
          <w:smallCaps/>
          <w:szCs w:val="20"/>
        </w:rPr>
        <w:t>Professional Certifications</w:t>
      </w:r>
      <w:r>
        <w:rPr>
          <w:rFonts w:cs="Arial"/>
          <w:b/>
          <w:szCs w:val="20"/>
        </w:rPr>
        <w:t>:</w:t>
      </w:r>
    </w:p>
    <w:p w:rsidR="00BF6CB0" w:rsidRDefault="00BF6CB0" w:rsidP="005A33F9">
      <w:pPr>
        <w:pStyle w:val="Heading2"/>
        <w:tabs>
          <w:tab w:val="left" w:pos="1260"/>
        </w:tabs>
        <w:spacing w:after="0"/>
      </w:pPr>
    </w:p>
    <w:p w:rsidR="000D7979" w:rsidRPr="000D7979" w:rsidRDefault="000D7979" w:rsidP="000D7979">
      <w:pPr>
        <w:pStyle w:val="BodyText"/>
        <w:rPr>
          <w:bCs/>
        </w:rPr>
      </w:pPr>
      <w:r w:rsidRPr="000D7979">
        <w:rPr>
          <w:bCs/>
        </w:rPr>
        <w:t>IBM Certified BPM Application Developer - Business Process Manag</w:t>
      </w:r>
      <w:r w:rsidR="00872C47">
        <w:rPr>
          <w:bCs/>
        </w:rPr>
        <w:t>er Express or Standard Edition v</w:t>
      </w:r>
      <w:r w:rsidRPr="000D7979">
        <w:rPr>
          <w:bCs/>
        </w:rPr>
        <w:t>7.5.1</w:t>
      </w:r>
    </w:p>
    <w:p w:rsidR="00BA501F" w:rsidRPr="00201A6B" w:rsidRDefault="00BD5FBE" w:rsidP="000C4A4D">
      <w:pPr>
        <w:pStyle w:val="BodyText"/>
        <w:numPr>
          <w:ilvl w:val="0"/>
          <w:numId w:val="0"/>
        </w:numPr>
        <w:ind w:left="1440"/>
        <w:rPr>
          <w:bCs/>
        </w:rPr>
      </w:pPr>
      <w:r>
        <w:t xml:space="preserve">IBM </w:t>
      </w:r>
      <w:r w:rsidR="00BA501F" w:rsidRPr="00D0485C">
        <w:t xml:space="preserve">Certified Associate BPM Developer </w:t>
      </w:r>
      <w:r w:rsidR="009B3794">
        <w:t xml:space="preserve">- </w:t>
      </w:r>
      <w:r w:rsidR="00201A6B">
        <w:t>BPM Blueprint</w:t>
      </w:r>
      <w:r w:rsidR="006D1330">
        <w:t>;</w:t>
      </w:r>
      <w:r w:rsidR="006D1330" w:rsidRPr="00D0485C">
        <w:t xml:space="preserve"> WebSphere</w:t>
      </w:r>
      <w:r w:rsidR="00BA501F" w:rsidRPr="00D0485C">
        <w:t xml:space="preserve"> Lombardi Edition </w:t>
      </w:r>
      <w:r w:rsidR="0060236D">
        <w:t>v</w:t>
      </w:r>
      <w:r w:rsidR="00BA501F" w:rsidRPr="00D0485C">
        <w:t>7.1</w:t>
      </w:r>
    </w:p>
    <w:p w:rsidR="00BA501F" w:rsidRDefault="00876379" w:rsidP="00BA501F">
      <w:pPr>
        <w:pStyle w:val="BodyText"/>
      </w:pPr>
      <w:r>
        <w:t xml:space="preserve">Cognizant Certified </w:t>
      </w:r>
      <w:r w:rsidR="007A08C3">
        <w:t xml:space="preserve">Professional </w:t>
      </w:r>
      <w:r>
        <w:t>BPM Developer</w:t>
      </w:r>
    </w:p>
    <w:p w:rsidR="009B71BE" w:rsidRDefault="00271959">
      <w:pPr>
        <w:pStyle w:val="BodyText"/>
      </w:pPr>
      <w:r>
        <w:t>Certified</w:t>
      </w:r>
      <w:r w:rsidR="00581953">
        <w:t xml:space="preserve"> </w:t>
      </w:r>
      <w:r w:rsidR="004E5724">
        <w:t xml:space="preserve">in </w:t>
      </w:r>
      <w:r w:rsidR="00246A36">
        <w:t>n</w:t>
      </w:r>
      <w:r w:rsidR="00581953">
        <w:t>etworking in Linux</w:t>
      </w:r>
    </w:p>
    <w:p w:rsidR="009B71BE" w:rsidRDefault="009B71BE"/>
    <w:p w:rsidR="00813028" w:rsidRDefault="00813028"/>
    <w:p w:rsidR="00BF6CB0" w:rsidRDefault="00A2009B" w:rsidP="00BF6CB0">
      <w:pPr>
        <w:shd w:val="clear" w:color="auto" w:fill="CCCCCC"/>
        <w:ind w:right="-36"/>
        <w:jc w:val="both"/>
        <w:rPr>
          <w:rFonts w:cs="Arial"/>
          <w:smallCaps/>
          <w:szCs w:val="20"/>
        </w:rPr>
      </w:pPr>
      <w:r>
        <w:rPr>
          <w:rFonts w:cs="Arial"/>
          <w:b/>
          <w:smallCaps/>
          <w:szCs w:val="20"/>
        </w:rPr>
        <w:t>Education</w:t>
      </w:r>
      <w:r w:rsidR="00BF6CB0">
        <w:rPr>
          <w:rFonts w:cs="Arial"/>
          <w:b/>
          <w:szCs w:val="20"/>
        </w:rPr>
        <w:t>:</w:t>
      </w:r>
    </w:p>
    <w:p w:rsidR="009B71BE" w:rsidRDefault="009B71BE"/>
    <w:p w:rsidR="009B71BE" w:rsidRDefault="00271959">
      <w:pPr>
        <w:pStyle w:val="Heading4"/>
      </w:pPr>
      <w:r>
        <w:t>Education</w:t>
      </w:r>
    </w:p>
    <w:p w:rsidR="009B71BE" w:rsidRDefault="00271959">
      <w:pPr>
        <w:pStyle w:val="BodyText"/>
      </w:pPr>
      <w:r>
        <w:t>B</w:t>
      </w:r>
      <w:r w:rsidR="00AB71B4">
        <w:t xml:space="preserve">achelor of </w:t>
      </w:r>
      <w:r w:rsidR="006234A0">
        <w:t>Engineering</w:t>
      </w:r>
      <w:r w:rsidR="00D52FF6">
        <w:t>,</w:t>
      </w:r>
      <w:r w:rsidR="000D6830">
        <w:t xml:space="preserve"> </w:t>
      </w:r>
      <w:r w:rsidR="008E4C44">
        <w:t xml:space="preserve">in </w:t>
      </w:r>
      <w:r w:rsidR="000D6830">
        <w:t>Electronics and Communication</w:t>
      </w:r>
      <w:r w:rsidR="00D10D07">
        <w:t xml:space="preserve"> Engineering</w:t>
      </w:r>
      <w:r w:rsidR="00D52FF6">
        <w:t xml:space="preserve">, </w:t>
      </w:r>
      <w:r w:rsidR="00567ED6">
        <w:t xml:space="preserve">from </w:t>
      </w:r>
      <w:r w:rsidR="000D6830">
        <w:t>Periyar Un</w:t>
      </w:r>
      <w:r>
        <w:t>iversity</w:t>
      </w:r>
      <w:r w:rsidR="00442499">
        <w:t xml:space="preserve">, </w:t>
      </w:r>
      <w:r w:rsidR="00A73FDE">
        <w:t>Tamil Nadu</w:t>
      </w:r>
      <w:r w:rsidR="000D6830">
        <w:t>, India</w:t>
      </w:r>
    </w:p>
    <w:p w:rsidR="009B71BE" w:rsidRDefault="009B71BE"/>
    <w:p w:rsidR="009B71BE" w:rsidRDefault="00271959">
      <w:pPr>
        <w:pStyle w:val="Heading4"/>
      </w:pPr>
      <w:r>
        <w:t>Training</w:t>
      </w:r>
    </w:p>
    <w:p w:rsidR="009B71BE" w:rsidRDefault="00010CC4">
      <w:pPr>
        <w:pStyle w:val="BodyText"/>
      </w:pPr>
      <w:r>
        <w:t>IBM BPM</w:t>
      </w:r>
      <w:r w:rsidR="006B3EC1">
        <w:t>/Lombardi</w:t>
      </w:r>
    </w:p>
    <w:p w:rsidR="009B71BE" w:rsidRDefault="009B71BE"/>
    <w:p w:rsidR="00451F3A" w:rsidRDefault="00451F3A"/>
    <w:p w:rsidR="00C371F3" w:rsidRDefault="009F062F" w:rsidP="00C371F3">
      <w:pPr>
        <w:shd w:val="clear" w:color="auto" w:fill="CCCCCC"/>
        <w:ind w:right="-36"/>
        <w:jc w:val="both"/>
        <w:rPr>
          <w:rFonts w:cs="Arial"/>
          <w:smallCaps/>
          <w:szCs w:val="20"/>
        </w:rPr>
      </w:pPr>
      <w:r>
        <w:rPr>
          <w:rFonts w:cs="Arial"/>
          <w:b/>
          <w:smallCaps/>
          <w:szCs w:val="20"/>
        </w:rPr>
        <w:t>Awards/Accomplishments</w:t>
      </w:r>
      <w:r w:rsidR="00C371F3">
        <w:rPr>
          <w:rFonts w:cs="Arial"/>
          <w:b/>
          <w:szCs w:val="20"/>
        </w:rPr>
        <w:t>:</w:t>
      </w:r>
    </w:p>
    <w:p w:rsidR="00436AA5" w:rsidRDefault="00436AA5" w:rsidP="00436AA5">
      <w:pPr>
        <w:pStyle w:val="BodyText"/>
        <w:numPr>
          <w:ilvl w:val="0"/>
          <w:numId w:val="0"/>
        </w:numPr>
        <w:ind w:left="1440"/>
      </w:pPr>
    </w:p>
    <w:p w:rsidR="007900B2" w:rsidRDefault="007900B2" w:rsidP="007900B2">
      <w:pPr>
        <w:pStyle w:val="BodyText"/>
      </w:pPr>
      <w:r w:rsidRPr="00427E4C">
        <w:t xml:space="preserve">Received </w:t>
      </w:r>
      <w:r w:rsidR="009F4830">
        <w:t xml:space="preserve">an </w:t>
      </w:r>
      <w:r w:rsidRPr="00427E4C">
        <w:t xml:space="preserve">award </w:t>
      </w:r>
      <w:r w:rsidR="00D52FF6">
        <w:t>for</w:t>
      </w:r>
      <w:r w:rsidRPr="00427E4C">
        <w:t xml:space="preserve"> </w:t>
      </w:r>
      <w:r w:rsidR="00B3644C" w:rsidRPr="00427E4C">
        <w:t xml:space="preserve">implementation </w:t>
      </w:r>
      <w:r w:rsidRPr="00427E4C">
        <w:t>excellence</w:t>
      </w:r>
      <w:r w:rsidR="00D52FF6">
        <w:t xml:space="preserve">, </w:t>
      </w:r>
      <w:r w:rsidRPr="00427E4C">
        <w:t>2012</w:t>
      </w:r>
      <w:r w:rsidR="009F4830">
        <w:t xml:space="preserve"> from </w:t>
      </w:r>
      <w:r w:rsidR="009F4830" w:rsidRPr="00427E4C">
        <w:t xml:space="preserve">Wal-Mart </w:t>
      </w:r>
      <w:r w:rsidR="009F4830">
        <w:t>Stores Inc.</w:t>
      </w:r>
    </w:p>
    <w:p w:rsidR="00AC4457" w:rsidRPr="00427E4C" w:rsidRDefault="00AC4457" w:rsidP="007900B2">
      <w:pPr>
        <w:pStyle w:val="BodyText"/>
      </w:pPr>
      <w:r w:rsidRPr="00427E4C">
        <w:t xml:space="preserve">Received </w:t>
      </w:r>
      <w:r>
        <w:t xml:space="preserve">an </w:t>
      </w:r>
      <w:r w:rsidRPr="00427E4C">
        <w:t xml:space="preserve">award </w:t>
      </w:r>
      <w:r>
        <w:t>for</w:t>
      </w:r>
      <w:r w:rsidRPr="00427E4C">
        <w:t xml:space="preserve"> implementation excellence</w:t>
      </w:r>
      <w:r>
        <w:t xml:space="preserve">, </w:t>
      </w:r>
      <w:r w:rsidRPr="00427E4C">
        <w:t>2012</w:t>
      </w:r>
      <w:r>
        <w:t xml:space="preserve"> from Cognizant</w:t>
      </w:r>
      <w:r>
        <w:t xml:space="preserve"> Technology Solutions</w:t>
      </w:r>
      <w:r w:rsidR="00545D52">
        <w:t xml:space="preserve"> </w:t>
      </w:r>
      <w:r w:rsidR="00545D52">
        <w:t xml:space="preserve">for </w:t>
      </w:r>
      <w:r w:rsidR="00545D52" w:rsidRPr="00427E4C">
        <w:t xml:space="preserve">Wal-Mart </w:t>
      </w:r>
      <w:r w:rsidR="00545D52">
        <w:t xml:space="preserve">Stores </w:t>
      </w:r>
      <w:r w:rsidR="00B07DC7">
        <w:t>Inc.</w:t>
      </w:r>
      <w:bookmarkStart w:id="0" w:name="_GoBack"/>
      <w:bookmarkEnd w:id="0"/>
      <w:r w:rsidR="00B07DC7">
        <w:t xml:space="preserve"> </w:t>
      </w:r>
      <w:r w:rsidR="00545D52">
        <w:t>implementation</w:t>
      </w:r>
      <w:r>
        <w:t>.</w:t>
      </w:r>
    </w:p>
    <w:p w:rsidR="007900B2" w:rsidRDefault="007900B2" w:rsidP="007900B2">
      <w:pPr>
        <w:pStyle w:val="BodyText"/>
      </w:pPr>
      <w:r w:rsidRPr="00427E4C">
        <w:t>Received</w:t>
      </w:r>
      <w:r w:rsidR="00BD59CA">
        <w:t xml:space="preserve"> an</w:t>
      </w:r>
      <w:r w:rsidRPr="00427E4C">
        <w:t xml:space="preserve"> award</w:t>
      </w:r>
      <w:r>
        <w:t xml:space="preserve"> for Lombardi Teamworks performance tuning</w:t>
      </w:r>
      <w:r w:rsidR="00D52FF6">
        <w:t xml:space="preserve">, </w:t>
      </w:r>
      <w:r>
        <w:t>2010</w:t>
      </w:r>
      <w:r w:rsidR="00C65EED">
        <w:t xml:space="preserve"> from </w:t>
      </w:r>
      <w:r w:rsidR="00AC4457">
        <w:t>Cognizant Technology Solutions</w:t>
      </w:r>
      <w:r w:rsidR="00AC4457">
        <w:t xml:space="preserve"> </w:t>
      </w:r>
      <w:r w:rsidR="00C65EED">
        <w:t xml:space="preserve">for </w:t>
      </w:r>
      <w:r w:rsidR="00C65EED" w:rsidRPr="00427E4C">
        <w:t>Coty</w:t>
      </w:r>
      <w:r w:rsidR="00C65EED">
        <w:t xml:space="preserve"> Inc.</w:t>
      </w:r>
      <w:r w:rsidR="009259D5">
        <w:t xml:space="preserve"> i</w:t>
      </w:r>
      <w:r w:rsidR="00C65EED">
        <w:t>mplementation.</w:t>
      </w:r>
    </w:p>
    <w:p w:rsidR="00E72AA2" w:rsidRDefault="00E72AA2" w:rsidP="00E72AA2">
      <w:pPr>
        <w:pStyle w:val="BodyText"/>
      </w:pPr>
      <w:r>
        <w:t xml:space="preserve">Followed the best practice of recording the requirements in the Requirement </w:t>
      </w:r>
      <w:r w:rsidR="00D52FF6">
        <w:t>T</w:t>
      </w:r>
      <w:r>
        <w:t xml:space="preserve">raceability </w:t>
      </w:r>
      <w:r w:rsidR="00D52FF6">
        <w:t>M</w:t>
      </w:r>
      <w:r>
        <w:t xml:space="preserve">atrix (RTM), which guaranteed all requirements </w:t>
      </w:r>
      <w:r w:rsidR="00D52FF6">
        <w:t>were</w:t>
      </w:r>
      <w:r>
        <w:t xml:space="preserve"> met against the test cases</w:t>
      </w:r>
      <w:r w:rsidR="00D52FF6">
        <w:t xml:space="preserve"> and n</w:t>
      </w:r>
      <w:r>
        <w:t xml:space="preserve">o observations </w:t>
      </w:r>
      <w:r w:rsidR="00D52FF6">
        <w:t xml:space="preserve">were </w:t>
      </w:r>
      <w:r>
        <w:t>reported during audits conducted for the projects</w:t>
      </w:r>
    </w:p>
    <w:p w:rsidR="00696A83" w:rsidRDefault="00696A83" w:rsidP="00C51E05">
      <w:pPr>
        <w:pStyle w:val="BodyText"/>
        <w:numPr>
          <w:ilvl w:val="0"/>
          <w:numId w:val="0"/>
        </w:numPr>
        <w:ind w:left="1080"/>
      </w:pPr>
    </w:p>
    <w:p w:rsidR="00C371F3" w:rsidRDefault="00C371F3" w:rsidP="00C371F3">
      <w:pPr>
        <w:shd w:val="clear" w:color="auto" w:fill="CCCCCC"/>
        <w:ind w:right="-36"/>
        <w:jc w:val="both"/>
        <w:rPr>
          <w:rFonts w:cs="Arial"/>
          <w:smallCaps/>
          <w:szCs w:val="20"/>
        </w:rPr>
      </w:pPr>
      <w:r>
        <w:rPr>
          <w:rFonts w:cs="Arial"/>
          <w:b/>
          <w:smallCaps/>
          <w:szCs w:val="20"/>
        </w:rPr>
        <w:t>Languages</w:t>
      </w:r>
      <w:r>
        <w:rPr>
          <w:rFonts w:cs="Arial"/>
          <w:b/>
          <w:szCs w:val="20"/>
        </w:rPr>
        <w:t>:</w:t>
      </w:r>
    </w:p>
    <w:p w:rsidR="00696A83" w:rsidRDefault="00696A83" w:rsidP="00696A83">
      <w:pPr>
        <w:pStyle w:val="BodyText"/>
        <w:numPr>
          <w:ilvl w:val="0"/>
          <w:numId w:val="0"/>
        </w:numPr>
        <w:rPr>
          <w:szCs w:val="20"/>
        </w:rPr>
      </w:pPr>
    </w:p>
    <w:p w:rsidR="00696A83" w:rsidRDefault="00696A83" w:rsidP="00696A83">
      <w:pPr>
        <w:pStyle w:val="BodyText"/>
      </w:pPr>
      <w:r>
        <w:t>Fluent in English</w:t>
      </w:r>
      <w:r w:rsidR="00D52FF6">
        <w:t xml:space="preserve"> and Tamil</w:t>
      </w:r>
    </w:p>
    <w:p w:rsidR="00696A83" w:rsidRPr="00696A83" w:rsidRDefault="00696A83" w:rsidP="00696A83">
      <w:pPr>
        <w:pStyle w:val="BodyText"/>
        <w:numPr>
          <w:ilvl w:val="0"/>
          <w:numId w:val="0"/>
        </w:numPr>
        <w:rPr>
          <w:szCs w:val="20"/>
        </w:rPr>
      </w:pPr>
    </w:p>
    <w:sectPr w:rsidR="00696A83" w:rsidRPr="00696A83" w:rsidSect="002E70B9">
      <w:headerReference w:type="default" r:id="rId11"/>
      <w:pgSz w:w="12240" w:h="15840"/>
      <w:pgMar w:top="180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FC7" w:rsidRDefault="00A40FC7">
      <w:r>
        <w:separator/>
      </w:r>
    </w:p>
  </w:endnote>
  <w:endnote w:type="continuationSeparator" w:id="0">
    <w:p w:rsidR="00A40FC7" w:rsidRDefault="00A40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FC7" w:rsidRDefault="00A40FC7">
      <w:r>
        <w:separator/>
      </w:r>
    </w:p>
  </w:footnote>
  <w:footnote w:type="continuationSeparator" w:id="0">
    <w:p w:rsidR="00A40FC7" w:rsidRDefault="00A40F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71BE" w:rsidRDefault="00271959">
    <w:r>
      <w:rPr>
        <w:noProof/>
      </w:rPr>
      <w:t xml:space="preserve">    </w:t>
    </w:r>
  </w:p>
  <w:p w:rsidR="009B71BE" w:rsidRDefault="009B71B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A"/>
    <w:multiLevelType w:val="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D"/>
    <w:multiLevelType w:val="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3A700E"/>
    <w:multiLevelType w:val="hybridMultilevel"/>
    <w:tmpl w:val="601C6C76"/>
    <w:lvl w:ilvl="0" w:tplc="68BC4C02">
      <w:start w:val="1"/>
      <w:numFmt w:val="bullet"/>
      <w:pStyle w:val="BodyTex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089A3FA3"/>
    <w:multiLevelType w:val="hybridMultilevel"/>
    <w:tmpl w:val="367A521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09331353"/>
    <w:multiLevelType w:val="hybridMultilevel"/>
    <w:tmpl w:val="3A14A1C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0A42385D"/>
    <w:multiLevelType w:val="multilevel"/>
    <w:tmpl w:val="791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1B4F5E"/>
    <w:multiLevelType w:val="hybridMultilevel"/>
    <w:tmpl w:val="023AC17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14B646CF"/>
    <w:multiLevelType w:val="hybridMultilevel"/>
    <w:tmpl w:val="7E0890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66C3274"/>
    <w:multiLevelType w:val="hybridMultilevel"/>
    <w:tmpl w:val="791CA6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1C80708"/>
    <w:multiLevelType w:val="hybridMultilevel"/>
    <w:tmpl w:val="FEC4463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34AD1C5F"/>
    <w:multiLevelType w:val="hybridMultilevel"/>
    <w:tmpl w:val="039844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5A708C2"/>
    <w:multiLevelType w:val="hybridMultilevel"/>
    <w:tmpl w:val="5E5A0FC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3F660048"/>
    <w:multiLevelType w:val="hybridMultilevel"/>
    <w:tmpl w:val="FED49A8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487858D7"/>
    <w:multiLevelType w:val="hybridMultilevel"/>
    <w:tmpl w:val="D6FE81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4FB50C72"/>
    <w:multiLevelType w:val="hybridMultilevel"/>
    <w:tmpl w:val="62FA7F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3564654"/>
    <w:multiLevelType w:val="hybridMultilevel"/>
    <w:tmpl w:val="7B1EC5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8824AE8"/>
    <w:multiLevelType w:val="hybridMultilevel"/>
    <w:tmpl w:val="B510C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1C1931"/>
    <w:multiLevelType w:val="hybridMultilevel"/>
    <w:tmpl w:val="472E1C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61132E3"/>
    <w:multiLevelType w:val="singleLevel"/>
    <w:tmpl w:val="2A9CFDC4"/>
    <w:lvl w:ilvl="0">
      <w:numFmt w:val="none"/>
      <w:lvlText w:val="Ÿ"/>
      <w:legacy w:legacy="1" w:legacySpace="0" w:legacyIndent="360"/>
      <w:lvlJc w:val="left"/>
      <w:pPr>
        <w:ind w:left="1080" w:hanging="360"/>
      </w:pPr>
      <w:rPr>
        <w:rFonts w:ascii="Wingdings" w:hAnsi="Wingdings" w:hint="default"/>
        <w:sz w:val="24"/>
      </w:rPr>
    </w:lvl>
  </w:abstractNum>
  <w:abstractNum w:abstractNumId="19">
    <w:nsid w:val="76B42841"/>
    <w:multiLevelType w:val="hybridMultilevel"/>
    <w:tmpl w:val="DF60DF2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787331DB"/>
    <w:multiLevelType w:val="hybridMultilevel"/>
    <w:tmpl w:val="BC56C47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7FE7056D"/>
    <w:multiLevelType w:val="hybridMultilevel"/>
    <w:tmpl w:val="AFF00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18"/>
  </w:num>
  <w:num w:numId="5">
    <w:abstractNumId w:val="4"/>
  </w:num>
  <w:num w:numId="6">
    <w:abstractNumId w:val="20"/>
  </w:num>
  <w:num w:numId="7">
    <w:abstractNumId w:val="9"/>
  </w:num>
  <w:num w:numId="8">
    <w:abstractNumId w:val="12"/>
  </w:num>
  <w:num w:numId="9">
    <w:abstractNumId w:val="6"/>
  </w:num>
  <w:num w:numId="10">
    <w:abstractNumId w:val="19"/>
  </w:num>
  <w:num w:numId="11">
    <w:abstractNumId w:val="11"/>
  </w:num>
  <w:num w:numId="12">
    <w:abstractNumId w:val="3"/>
  </w:num>
  <w:num w:numId="13">
    <w:abstractNumId w:val="14"/>
  </w:num>
  <w:num w:numId="14">
    <w:abstractNumId w:val="13"/>
  </w:num>
  <w:num w:numId="15">
    <w:abstractNumId w:val="17"/>
  </w:num>
  <w:num w:numId="16">
    <w:abstractNumId w:val="21"/>
  </w:num>
  <w:num w:numId="17">
    <w:abstractNumId w:val="10"/>
  </w:num>
  <w:num w:numId="18">
    <w:abstractNumId w:val="15"/>
  </w:num>
  <w:num w:numId="19">
    <w:abstractNumId w:val="16"/>
  </w:num>
  <w:num w:numId="20">
    <w:abstractNumId w:val="7"/>
  </w:num>
  <w:num w:numId="21">
    <w:abstractNumId w:val="0"/>
  </w:num>
  <w:num w:numId="22">
    <w:abstractNumId w:val="2"/>
  </w:num>
  <w:num w:numId="23">
    <w:abstractNumId w:val="1"/>
  </w:num>
  <w:num w:numId="24">
    <w:abstractNumId w:val="7"/>
  </w:num>
  <w:num w:numId="25">
    <w:abstractNumId w:val="2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5AD0"/>
    <w:rsid w:val="00001C5B"/>
    <w:rsid w:val="00003537"/>
    <w:rsid w:val="000058BC"/>
    <w:rsid w:val="00010CC4"/>
    <w:rsid w:val="00017491"/>
    <w:rsid w:val="0004296F"/>
    <w:rsid w:val="00045277"/>
    <w:rsid w:val="00055E58"/>
    <w:rsid w:val="00057640"/>
    <w:rsid w:val="00063CCD"/>
    <w:rsid w:val="00072454"/>
    <w:rsid w:val="00077BFC"/>
    <w:rsid w:val="00082F8E"/>
    <w:rsid w:val="00083557"/>
    <w:rsid w:val="00097CC8"/>
    <w:rsid w:val="000A4714"/>
    <w:rsid w:val="000B4BFA"/>
    <w:rsid w:val="000B5796"/>
    <w:rsid w:val="000C0BEF"/>
    <w:rsid w:val="000C4A4D"/>
    <w:rsid w:val="000C51AD"/>
    <w:rsid w:val="000D269E"/>
    <w:rsid w:val="000D6830"/>
    <w:rsid w:val="000D7979"/>
    <w:rsid w:val="000E1CA7"/>
    <w:rsid w:val="000E3A40"/>
    <w:rsid w:val="000E4FCB"/>
    <w:rsid w:val="000F0A55"/>
    <w:rsid w:val="00125C69"/>
    <w:rsid w:val="001319C0"/>
    <w:rsid w:val="00131F4E"/>
    <w:rsid w:val="00135733"/>
    <w:rsid w:val="00140284"/>
    <w:rsid w:val="0015710D"/>
    <w:rsid w:val="00167CB5"/>
    <w:rsid w:val="00170B00"/>
    <w:rsid w:val="0017568C"/>
    <w:rsid w:val="001807C8"/>
    <w:rsid w:val="001A1889"/>
    <w:rsid w:val="001A5541"/>
    <w:rsid w:val="001A5947"/>
    <w:rsid w:val="001B2D6B"/>
    <w:rsid w:val="001B5921"/>
    <w:rsid w:val="001C5119"/>
    <w:rsid w:val="001D6A8F"/>
    <w:rsid w:val="001E116E"/>
    <w:rsid w:val="001E211B"/>
    <w:rsid w:val="001E3C0D"/>
    <w:rsid w:val="001E3D3A"/>
    <w:rsid w:val="001F4FCD"/>
    <w:rsid w:val="00201A6B"/>
    <w:rsid w:val="002050B5"/>
    <w:rsid w:val="00205B58"/>
    <w:rsid w:val="00215073"/>
    <w:rsid w:val="00220B64"/>
    <w:rsid w:val="00220D4E"/>
    <w:rsid w:val="00223803"/>
    <w:rsid w:val="00231B1D"/>
    <w:rsid w:val="00246A36"/>
    <w:rsid w:val="00251D52"/>
    <w:rsid w:val="002545E9"/>
    <w:rsid w:val="00254818"/>
    <w:rsid w:val="002601D4"/>
    <w:rsid w:val="00260D86"/>
    <w:rsid w:val="0026217F"/>
    <w:rsid w:val="002645A2"/>
    <w:rsid w:val="00270CF2"/>
    <w:rsid w:val="00271959"/>
    <w:rsid w:val="00283037"/>
    <w:rsid w:val="002A4A6A"/>
    <w:rsid w:val="002B3AA8"/>
    <w:rsid w:val="002B58F4"/>
    <w:rsid w:val="002C7178"/>
    <w:rsid w:val="002D0A28"/>
    <w:rsid w:val="002E173B"/>
    <w:rsid w:val="002E70B9"/>
    <w:rsid w:val="002F0418"/>
    <w:rsid w:val="002F3887"/>
    <w:rsid w:val="00303E0C"/>
    <w:rsid w:val="00310F79"/>
    <w:rsid w:val="0031484C"/>
    <w:rsid w:val="00314C1A"/>
    <w:rsid w:val="00316A6D"/>
    <w:rsid w:val="00320198"/>
    <w:rsid w:val="0032350F"/>
    <w:rsid w:val="0032539A"/>
    <w:rsid w:val="00325866"/>
    <w:rsid w:val="00334AC6"/>
    <w:rsid w:val="00347038"/>
    <w:rsid w:val="003507BD"/>
    <w:rsid w:val="003513B3"/>
    <w:rsid w:val="00361D2B"/>
    <w:rsid w:val="00366750"/>
    <w:rsid w:val="00387C60"/>
    <w:rsid w:val="003A28B7"/>
    <w:rsid w:val="003A4B2B"/>
    <w:rsid w:val="003B12BC"/>
    <w:rsid w:val="003B6ACB"/>
    <w:rsid w:val="003B6EFA"/>
    <w:rsid w:val="003D4BA0"/>
    <w:rsid w:val="003D50B9"/>
    <w:rsid w:val="003D6CBB"/>
    <w:rsid w:val="003E2B58"/>
    <w:rsid w:val="003F24E1"/>
    <w:rsid w:val="00400233"/>
    <w:rsid w:val="00405D46"/>
    <w:rsid w:val="004071C4"/>
    <w:rsid w:val="0041073C"/>
    <w:rsid w:val="00427E4C"/>
    <w:rsid w:val="00436AA5"/>
    <w:rsid w:val="00442499"/>
    <w:rsid w:val="00444025"/>
    <w:rsid w:val="0045093C"/>
    <w:rsid w:val="00451F3A"/>
    <w:rsid w:val="004545DF"/>
    <w:rsid w:val="00454FE7"/>
    <w:rsid w:val="00461A87"/>
    <w:rsid w:val="004668B0"/>
    <w:rsid w:val="004673AF"/>
    <w:rsid w:val="004964E6"/>
    <w:rsid w:val="00496890"/>
    <w:rsid w:val="004A4531"/>
    <w:rsid w:val="004B549A"/>
    <w:rsid w:val="004B59F1"/>
    <w:rsid w:val="004B76CF"/>
    <w:rsid w:val="004C2291"/>
    <w:rsid w:val="004C4325"/>
    <w:rsid w:val="004D5FC3"/>
    <w:rsid w:val="004E5724"/>
    <w:rsid w:val="004F0D89"/>
    <w:rsid w:val="004F2985"/>
    <w:rsid w:val="004F635D"/>
    <w:rsid w:val="004F6670"/>
    <w:rsid w:val="00503805"/>
    <w:rsid w:val="00503D83"/>
    <w:rsid w:val="00530DD3"/>
    <w:rsid w:val="00530F8C"/>
    <w:rsid w:val="00531439"/>
    <w:rsid w:val="00535F53"/>
    <w:rsid w:val="00545D52"/>
    <w:rsid w:val="00546733"/>
    <w:rsid w:val="00567ED6"/>
    <w:rsid w:val="00573E01"/>
    <w:rsid w:val="00581953"/>
    <w:rsid w:val="0058422C"/>
    <w:rsid w:val="00585404"/>
    <w:rsid w:val="00585B4C"/>
    <w:rsid w:val="005917C9"/>
    <w:rsid w:val="00594007"/>
    <w:rsid w:val="00597184"/>
    <w:rsid w:val="005A055E"/>
    <w:rsid w:val="005A1ADF"/>
    <w:rsid w:val="005A33F9"/>
    <w:rsid w:val="005A44E3"/>
    <w:rsid w:val="005A6977"/>
    <w:rsid w:val="005B0566"/>
    <w:rsid w:val="005C3C3B"/>
    <w:rsid w:val="005C5BC1"/>
    <w:rsid w:val="005D1198"/>
    <w:rsid w:val="005D6D30"/>
    <w:rsid w:val="005E7B13"/>
    <w:rsid w:val="00600C5D"/>
    <w:rsid w:val="0060236D"/>
    <w:rsid w:val="00611577"/>
    <w:rsid w:val="006168D1"/>
    <w:rsid w:val="006234A0"/>
    <w:rsid w:val="00633F77"/>
    <w:rsid w:val="00642DE0"/>
    <w:rsid w:val="00642EC8"/>
    <w:rsid w:val="006510FA"/>
    <w:rsid w:val="0065559B"/>
    <w:rsid w:val="006623AB"/>
    <w:rsid w:val="00666C7B"/>
    <w:rsid w:val="00672D6A"/>
    <w:rsid w:val="00674D97"/>
    <w:rsid w:val="0068445F"/>
    <w:rsid w:val="006871EF"/>
    <w:rsid w:val="006904D6"/>
    <w:rsid w:val="00695204"/>
    <w:rsid w:val="00696A83"/>
    <w:rsid w:val="006B3EC1"/>
    <w:rsid w:val="006C126B"/>
    <w:rsid w:val="006C7079"/>
    <w:rsid w:val="006D1330"/>
    <w:rsid w:val="006D251F"/>
    <w:rsid w:val="006D3274"/>
    <w:rsid w:val="006D53DA"/>
    <w:rsid w:val="006E3738"/>
    <w:rsid w:val="006F0A52"/>
    <w:rsid w:val="006F0FCB"/>
    <w:rsid w:val="007017DA"/>
    <w:rsid w:val="00716AEE"/>
    <w:rsid w:val="0072082E"/>
    <w:rsid w:val="00723C16"/>
    <w:rsid w:val="00737532"/>
    <w:rsid w:val="007454EA"/>
    <w:rsid w:val="00751F30"/>
    <w:rsid w:val="00757469"/>
    <w:rsid w:val="00761C8D"/>
    <w:rsid w:val="00765DC0"/>
    <w:rsid w:val="00767721"/>
    <w:rsid w:val="00774E28"/>
    <w:rsid w:val="00775FDD"/>
    <w:rsid w:val="00776F00"/>
    <w:rsid w:val="007900B2"/>
    <w:rsid w:val="007945D0"/>
    <w:rsid w:val="007A08C3"/>
    <w:rsid w:val="007A2F7D"/>
    <w:rsid w:val="007A32C8"/>
    <w:rsid w:val="007A7F67"/>
    <w:rsid w:val="007D4210"/>
    <w:rsid w:val="007D4D2C"/>
    <w:rsid w:val="007D5B00"/>
    <w:rsid w:val="007D7A19"/>
    <w:rsid w:val="007F00A5"/>
    <w:rsid w:val="007F7CCB"/>
    <w:rsid w:val="00811441"/>
    <w:rsid w:val="00813028"/>
    <w:rsid w:val="00814089"/>
    <w:rsid w:val="00816DA1"/>
    <w:rsid w:val="00825165"/>
    <w:rsid w:val="008363FE"/>
    <w:rsid w:val="00836FE2"/>
    <w:rsid w:val="008478B4"/>
    <w:rsid w:val="00847A38"/>
    <w:rsid w:val="00852D98"/>
    <w:rsid w:val="008627A4"/>
    <w:rsid w:val="008667D7"/>
    <w:rsid w:val="00872C47"/>
    <w:rsid w:val="0087391D"/>
    <w:rsid w:val="00876379"/>
    <w:rsid w:val="008815CA"/>
    <w:rsid w:val="008849EF"/>
    <w:rsid w:val="008930BC"/>
    <w:rsid w:val="008A3C2F"/>
    <w:rsid w:val="008A5002"/>
    <w:rsid w:val="008C7B76"/>
    <w:rsid w:val="008D670B"/>
    <w:rsid w:val="008E4C44"/>
    <w:rsid w:val="008E5FC4"/>
    <w:rsid w:val="008F49CD"/>
    <w:rsid w:val="0090067D"/>
    <w:rsid w:val="00903FFE"/>
    <w:rsid w:val="009062EF"/>
    <w:rsid w:val="00915B54"/>
    <w:rsid w:val="0091717E"/>
    <w:rsid w:val="00922FBB"/>
    <w:rsid w:val="009259D5"/>
    <w:rsid w:val="009438BC"/>
    <w:rsid w:val="00946556"/>
    <w:rsid w:val="0094662B"/>
    <w:rsid w:val="0094786B"/>
    <w:rsid w:val="009557AC"/>
    <w:rsid w:val="0096635D"/>
    <w:rsid w:val="0097287D"/>
    <w:rsid w:val="0097535D"/>
    <w:rsid w:val="00976DCD"/>
    <w:rsid w:val="009863B2"/>
    <w:rsid w:val="00993E66"/>
    <w:rsid w:val="00996728"/>
    <w:rsid w:val="00996C47"/>
    <w:rsid w:val="00997FAD"/>
    <w:rsid w:val="009B3794"/>
    <w:rsid w:val="009B62A4"/>
    <w:rsid w:val="009B71BE"/>
    <w:rsid w:val="009B78DB"/>
    <w:rsid w:val="009C7DF6"/>
    <w:rsid w:val="009D070B"/>
    <w:rsid w:val="009D085B"/>
    <w:rsid w:val="009D2394"/>
    <w:rsid w:val="009D63EE"/>
    <w:rsid w:val="009F062F"/>
    <w:rsid w:val="009F14FA"/>
    <w:rsid w:val="009F4830"/>
    <w:rsid w:val="00A02309"/>
    <w:rsid w:val="00A2009B"/>
    <w:rsid w:val="00A27E52"/>
    <w:rsid w:val="00A34FB0"/>
    <w:rsid w:val="00A373FB"/>
    <w:rsid w:val="00A40FC7"/>
    <w:rsid w:val="00A41E60"/>
    <w:rsid w:val="00A439D4"/>
    <w:rsid w:val="00A67D02"/>
    <w:rsid w:val="00A71A1C"/>
    <w:rsid w:val="00A72FF5"/>
    <w:rsid w:val="00A73FDE"/>
    <w:rsid w:val="00A824C6"/>
    <w:rsid w:val="00A85393"/>
    <w:rsid w:val="00A94270"/>
    <w:rsid w:val="00AA4CDA"/>
    <w:rsid w:val="00AA7147"/>
    <w:rsid w:val="00AA75A6"/>
    <w:rsid w:val="00AB30BD"/>
    <w:rsid w:val="00AB71B4"/>
    <w:rsid w:val="00AC16D2"/>
    <w:rsid w:val="00AC4457"/>
    <w:rsid w:val="00AC5046"/>
    <w:rsid w:val="00AE49E5"/>
    <w:rsid w:val="00AF04EA"/>
    <w:rsid w:val="00AF0637"/>
    <w:rsid w:val="00AF6BF8"/>
    <w:rsid w:val="00AF76ED"/>
    <w:rsid w:val="00B00C05"/>
    <w:rsid w:val="00B0340E"/>
    <w:rsid w:val="00B07DC7"/>
    <w:rsid w:val="00B100A9"/>
    <w:rsid w:val="00B13A23"/>
    <w:rsid w:val="00B23CB2"/>
    <w:rsid w:val="00B27D60"/>
    <w:rsid w:val="00B30A87"/>
    <w:rsid w:val="00B34C04"/>
    <w:rsid w:val="00B35B30"/>
    <w:rsid w:val="00B3644C"/>
    <w:rsid w:val="00B36726"/>
    <w:rsid w:val="00B439C0"/>
    <w:rsid w:val="00B50D99"/>
    <w:rsid w:val="00B52DB8"/>
    <w:rsid w:val="00B53C95"/>
    <w:rsid w:val="00B57ECB"/>
    <w:rsid w:val="00B63790"/>
    <w:rsid w:val="00B6628B"/>
    <w:rsid w:val="00B7605E"/>
    <w:rsid w:val="00B760F1"/>
    <w:rsid w:val="00B935D3"/>
    <w:rsid w:val="00B971D6"/>
    <w:rsid w:val="00BA501F"/>
    <w:rsid w:val="00BB5033"/>
    <w:rsid w:val="00BC4702"/>
    <w:rsid w:val="00BC6B7D"/>
    <w:rsid w:val="00BD3717"/>
    <w:rsid w:val="00BD59CA"/>
    <w:rsid w:val="00BD5FBE"/>
    <w:rsid w:val="00BD6B97"/>
    <w:rsid w:val="00BE3563"/>
    <w:rsid w:val="00BE52B6"/>
    <w:rsid w:val="00BE635B"/>
    <w:rsid w:val="00BF09DC"/>
    <w:rsid w:val="00BF2B66"/>
    <w:rsid w:val="00BF6CB0"/>
    <w:rsid w:val="00C008C2"/>
    <w:rsid w:val="00C020D7"/>
    <w:rsid w:val="00C02BA2"/>
    <w:rsid w:val="00C05044"/>
    <w:rsid w:val="00C25095"/>
    <w:rsid w:val="00C25137"/>
    <w:rsid w:val="00C26263"/>
    <w:rsid w:val="00C371F3"/>
    <w:rsid w:val="00C437E5"/>
    <w:rsid w:val="00C44C9E"/>
    <w:rsid w:val="00C51E05"/>
    <w:rsid w:val="00C5244E"/>
    <w:rsid w:val="00C60A46"/>
    <w:rsid w:val="00C61810"/>
    <w:rsid w:val="00C65EED"/>
    <w:rsid w:val="00C6785D"/>
    <w:rsid w:val="00C77BAE"/>
    <w:rsid w:val="00C95374"/>
    <w:rsid w:val="00C977D2"/>
    <w:rsid w:val="00CA3975"/>
    <w:rsid w:val="00CB36B0"/>
    <w:rsid w:val="00CD51C6"/>
    <w:rsid w:val="00CD62CD"/>
    <w:rsid w:val="00CD6672"/>
    <w:rsid w:val="00CD6836"/>
    <w:rsid w:val="00CE149E"/>
    <w:rsid w:val="00CE4179"/>
    <w:rsid w:val="00CE4656"/>
    <w:rsid w:val="00CE63E3"/>
    <w:rsid w:val="00CF0530"/>
    <w:rsid w:val="00CF3307"/>
    <w:rsid w:val="00D00418"/>
    <w:rsid w:val="00D019EC"/>
    <w:rsid w:val="00D107F5"/>
    <w:rsid w:val="00D10D07"/>
    <w:rsid w:val="00D13B90"/>
    <w:rsid w:val="00D22F04"/>
    <w:rsid w:val="00D51A42"/>
    <w:rsid w:val="00D52FF6"/>
    <w:rsid w:val="00D65314"/>
    <w:rsid w:val="00D744C6"/>
    <w:rsid w:val="00D7632D"/>
    <w:rsid w:val="00D7787A"/>
    <w:rsid w:val="00D822E8"/>
    <w:rsid w:val="00D840D2"/>
    <w:rsid w:val="00D975AF"/>
    <w:rsid w:val="00DA150A"/>
    <w:rsid w:val="00DA71BD"/>
    <w:rsid w:val="00DB11FB"/>
    <w:rsid w:val="00DB4D0D"/>
    <w:rsid w:val="00DC091E"/>
    <w:rsid w:val="00DC3498"/>
    <w:rsid w:val="00DC4FBC"/>
    <w:rsid w:val="00DE0B30"/>
    <w:rsid w:val="00DF549A"/>
    <w:rsid w:val="00DF6C5A"/>
    <w:rsid w:val="00E02A18"/>
    <w:rsid w:val="00E04833"/>
    <w:rsid w:val="00E2164C"/>
    <w:rsid w:val="00E2373E"/>
    <w:rsid w:val="00E27578"/>
    <w:rsid w:val="00E37816"/>
    <w:rsid w:val="00E443E3"/>
    <w:rsid w:val="00E530CE"/>
    <w:rsid w:val="00E533FC"/>
    <w:rsid w:val="00E629F2"/>
    <w:rsid w:val="00E652BE"/>
    <w:rsid w:val="00E66946"/>
    <w:rsid w:val="00E72AA2"/>
    <w:rsid w:val="00E735BA"/>
    <w:rsid w:val="00E77183"/>
    <w:rsid w:val="00E9301E"/>
    <w:rsid w:val="00EA1BEE"/>
    <w:rsid w:val="00EA4597"/>
    <w:rsid w:val="00EA4939"/>
    <w:rsid w:val="00EB1F29"/>
    <w:rsid w:val="00EB5658"/>
    <w:rsid w:val="00EB7BE1"/>
    <w:rsid w:val="00EC2B55"/>
    <w:rsid w:val="00ED01A6"/>
    <w:rsid w:val="00ED26FA"/>
    <w:rsid w:val="00ED48DB"/>
    <w:rsid w:val="00ED4CD1"/>
    <w:rsid w:val="00EF09DF"/>
    <w:rsid w:val="00EF3E47"/>
    <w:rsid w:val="00EF4025"/>
    <w:rsid w:val="00F034C9"/>
    <w:rsid w:val="00F0510B"/>
    <w:rsid w:val="00F06546"/>
    <w:rsid w:val="00F10D09"/>
    <w:rsid w:val="00F14946"/>
    <w:rsid w:val="00F1627C"/>
    <w:rsid w:val="00F17A4E"/>
    <w:rsid w:val="00F17B5A"/>
    <w:rsid w:val="00F21F2B"/>
    <w:rsid w:val="00F32EC3"/>
    <w:rsid w:val="00F34E3C"/>
    <w:rsid w:val="00F402A3"/>
    <w:rsid w:val="00F44172"/>
    <w:rsid w:val="00F56F2D"/>
    <w:rsid w:val="00F57D69"/>
    <w:rsid w:val="00F65AD1"/>
    <w:rsid w:val="00F6631F"/>
    <w:rsid w:val="00F71355"/>
    <w:rsid w:val="00F828E0"/>
    <w:rsid w:val="00F85BC9"/>
    <w:rsid w:val="00F91199"/>
    <w:rsid w:val="00F9229D"/>
    <w:rsid w:val="00F94905"/>
    <w:rsid w:val="00F94CF2"/>
    <w:rsid w:val="00FA0C13"/>
    <w:rsid w:val="00FA5AD0"/>
    <w:rsid w:val="00FB0264"/>
    <w:rsid w:val="00FC1B5D"/>
    <w:rsid w:val="00FC2204"/>
    <w:rsid w:val="00FD00B1"/>
    <w:rsid w:val="00FE26AA"/>
    <w:rsid w:val="00FE6B8C"/>
    <w:rsid w:val="00FF0491"/>
    <w:rsid w:val="00FF54DF"/>
    <w:rsid w:val="00FF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71BE"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9B71BE"/>
    <w:pPr>
      <w:keepNext/>
      <w:spacing w:before="120" w:after="60"/>
      <w:outlineLvl w:val="0"/>
    </w:pPr>
    <w:rPr>
      <w:rFonts w:cs="Arial"/>
      <w:bCs/>
      <w:kern w:val="32"/>
      <w:sz w:val="40"/>
      <w:szCs w:val="32"/>
    </w:rPr>
  </w:style>
  <w:style w:type="paragraph" w:styleId="Heading2">
    <w:name w:val="heading 2"/>
    <w:basedOn w:val="Normal"/>
    <w:next w:val="Normal"/>
    <w:qFormat/>
    <w:rsid w:val="009B71BE"/>
    <w:pPr>
      <w:keepNext/>
      <w:spacing w:before="120" w:after="60"/>
      <w:outlineLvl w:val="1"/>
    </w:pPr>
    <w:rPr>
      <w:rFonts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qFormat/>
    <w:rsid w:val="009B71BE"/>
    <w:pPr>
      <w:keepNext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9B71BE"/>
    <w:pPr>
      <w:keepNext/>
      <w:ind w:left="720"/>
      <w:outlineLvl w:val="3"/>
    </w:pPr>
    <w:rPr>
      <w:b/>
      <w:bCs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B5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9B71B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9B71BE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semiHidden/>
    <w:rsid w:val="009B71BE"/>
    <w:pPr>
      <w:numPr>
        <w:numId w:val="3"/>
      </w:numPr>
    </w:pPr>
  </w:style>
  <w:style w:type="paragraph" w:styleId="BalloonText">
    <w:name w:val="Balloon Text"/>
    <w:basedOn w:val="Normal"/>
    <w:rsid w:val="009B71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sid w:val="009B71B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2E70B9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semiHidden/>
    <w:rsid w:val="00696A83"/>
    <w:rPr>
      <w:rFonts w:ascii="Arial" w:hAnsi="Arial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75A6"/>
    <w:pPr>
      <w:autoSpaceDE w:val="0"/>
      <w:autoSpaceDN w:val="0"/>
      <w:adjustRightInd w:val="0"/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75A6"/>
    <w:rPr>
      <w:sz w:val="16"/>
      <w:szCs w:val="16"/>
    </w:rPr>
  </w:style>
  <w:style w:type="character" w:customStyle="1" w:styleId="Heading9Char">
    <w:name w:val="Heading 9 Char"/>
    <w:basedOn w:val="DefaultParagraphFont"/>
    <w:link w:val="Heading9"/>
    <w:rsid w:val="00205B58"/>
    <w:rPr>
      <w:rFonts w:asciiTheme="majorHAnsi" w:eastAsiaTheme="majorEastAsia" w:hAnsiTheme="majorHAnsi" w:cstheme="majorBidi"/>
      <w:i/>
      <w:iCs/>
      <w:color w:val="404040" w:themeColor="text1" w:themeTint="B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15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nn\LOCALS~1\Temp\Resume%20Template%20-%20First%20Name%20Last%20Name%20-%20Prolifics%20Resume%20MM.DD.Y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DE468E-6AD3-4FEC-8E6A-D1724A6B2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Template - First Name Last Name - Prolifics Resume MM.DD.YY</Template>
  <TotalTime>333</TotalTime>
  <Pages>5</Pages>
  <Words>1733</Words>
  <Characters>9883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</dc:creator>
  <cp:keywords/>
  <cp:lastModifiedBy>Ramar Narayanan</cp:lastModifiedBy>
  <cp:revision>1112</cp:revision>
  <cp:lastPrinted>2013-03-14T13:48:00Z</cp:lastPrinted>
  <dcterms:created xsi:type="dcterms:W3CDTF">2013-03-13T18:12:00Z</dcterms:created>
  <dcterms:modified xsi:type="dcterms:W3CDTF">2014-01-11T22:36:00Z</dcterms:modified>
</cp:coreProperties>
</file>